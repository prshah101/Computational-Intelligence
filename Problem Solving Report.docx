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0602B" w14:textId="77777777" w:rsidR="00D077E9" w:rsidRDefault="00D077E9" w:rsidP="00D70D02">
      <w:r>
        <w:rPr>
          <w:noProof/>
        </w:rPr>
        <w:drawing>
          <wp:anchor distT="0" distB="0" distL="114300" distR="114300" simplePos="0" relativeHeight="251658240" behindDoc="1" locked="0" layoutInCell="1" allowOverlap="1" wp14:anchorId="66B6A15E" wp14:editId="19728E76">
            <wp:simplePos x="0" y="0"/>
            <wp:positionH relativeFrom="column">
              <wp:posOffset>-745588</wp:posOffset>
            </wp:positionH>
            <wp:positionV relativeFrom="page">
              <wp:posOffset>741958</wp:posOffset>
            </wp:positionV>
            <wp:extent cx="7760970" cy="517195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60970" cy="5171958"/>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3A7F210" w14:textId="77777777" w:rsidTr="00D077E9">
        <w:trPr>
          <w:trHeight w:val="1894"/>
        </w:trPr>
        <w:tc>
          <w:tcPr>
            <w:tcW w:w="5580" w:type="dxa"/>
            <w:tcBorders>
              <w:top w:val="nil"/>
              <w:left w:val="nil"/>
              <w:bottom w:val="nil"/>
              <w:right w:val="nil"/>
            </w:tcBorders>
          </w:tcPr>
          <w:p w14:paraId="70863400" w14:textId="77777777" w:rsidR="00D077E9" w:rsidRDefault="00D077E9" w:rsidP="00D077E9">
            <w:r>
              <w:rPr>
                <w:noProof/>
              </w:rPr>
              <mc:AlternateContent>
                <mc:Choice Requires="wps">
                  <w:drawing>
                    <wp:inline distT="0" distB="0" distL="0" distR="0" wp14:anchorId="0EA56157" wp14:editId="28DB5206">
                      <wp:extent cx="3528695" cy="1610751"/>
                      <wp:effectExtent l="0" t="0" r="0" b="0"/>
                      <wp:docPr id="8" name="Text Box 8"/>
                      <wp:cNvGraphicFramePr/>
                      <a:graphic xmlns:a="http://schemas.openxmlformats.org/drawingml/2006/main">
                        <a:graphicData uri="http://schemas.microsoft.com/office/word/2010/wordprocessingShape">
                          <wps:wsp>
                            <wps:cNvSpPr txBox="1"/>
                            <wps:spPr>
                              <a:xfrm>
                                <a:off x="0" y="0"/>
                                <a:ext cx="3528695" cy="1610751"/>
                              </a:xfrm>
                              <a:prstGeom prst="rect">
                                <a:avLst/>
                              </a:prstGeom>
                              <a:noFill/>
                              <a:ln w="6350">
                                <a:noFill/>
                              </a:ln>
                            </wps:spPr>
                            <wps:txbx>
                              <w:txbxContent>
                                <w:p w14:paraId="72458F32" w14:textId="14D7DDC5" w:rsidR="00D077E9" w:rsidRPr="00623094" w:rsidRDefault="00623094" w:rsidP="00D077E9">
                                  <w:pPr>
                                    <w:pStyle w:val="Title"/>
                                    <w:spacing w:after="0"/>
                                    <w:rPr>
                                      <w:sz w:val="68"/>
                                      <w:szCs w:val="68"/>
                                      <w:lang w:val="en-US"/>
                                    </w:rPr>
                                  </w:pPr>
                                  <w:r w:rsidRPr="00623094">
                                    <w:rPr>
                                      <w:sz w:val="68"/>
                                      <w:szCs w:val="68"/>
                                      <w:lang w:val="en-US"/>
                                    </w:rPr>
                                    <w:t>Problem Solving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A56157" id="_x0000_t202" coordsize="21600,21600" o:spt="202" path="m,l,21600r21600,l21600,xe">
                      <v:stroke joinstyle="miter"/>
                      <v:path gradientshapeok="t" o:connecttype="rect"/>
                    </v:shapetype>
                    <v:shape id="Text Box 8" o:spid="_x0000_s1026" type="#_x0000_t202" style="width:277.85pt;height:1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JR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" filled="f" stroked="f" strokeweight=".5pt">
                      <v:textbox>
                        <w:txbxContent>
                          <w:p w14:paraId="72458F32" w14:textId="14D7DDC5" w:rsidR="00D077E9" w:rsidRPr="00623094" w:rsidRDefault="00623094" w:rsidP="00D077E9">
                            <w:pPr>
                              <w:pStyle w:val="Title"/>
                              <w:spacing w:after="0"/>
                              <w:rPr>
                                <w:sz w:val="68"/>
                                <w:szCs w:val="68"/>
                                <w:lang w:val="en-US"/>
                              </w:rPr>
                            </w:pPr>
                            <w:r w:rsidRPr="00623094">
                              <w:rPr>
                                <w:sz w:val="68"/>
                                <w:szCs w:val="68"/>
                                <w:lang w:val="en-US"/>
                              </w:rPr>
                              <w:t>Problem Solving</w:t>
                            </w:r>
                          </w:p>
                        </w:txbxContent>
                      </v:textbox>
                      <w10:anchorlock/>
                    </v:shape>
                  </w:pict>
                </mc:Fallback>
              </mc:AlternateContent>
            </w:r>
          </w:p>
          <w:p w14:paraId="6785D0CB" w14:textId="77777777" w:rsidR="00D077E9" w:rsidRDefault="00D077E9" w:rsidP="00D077E9">
            <w:r>
              <w:rPr>
                <w:noProof/>
              </w:rPr>
              <mc:AlternateContent>
                <mc:Choice Requires="wps">
                  <w:drawing>
                    <wp:inline distT="0" distB="0" distL="0" distR="0" wp14:anchorId="3FDEE76B" wp14:editId="6560C7B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27801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26BA2C1A" w14:textId="77777777" w:rsidTr="00E775F0">
        <w:trPr>
          <w:trHeight w:val="7082"/>
        </w:trPr>
        <w:tc>
          <w:tcPr>
            <w:tcW w:w="5580" w:type="dxa"/>
            <w:tcBorders>
              <w:top w:val="nil"/>
              <w:left w:val="nil"/>
              <w:bottom w:val="nil"/>
              <w:right w:val="nil"/>
            </w:tcBorders>
          </w:tcPr>
          <w:p w14:paraId="2CFDFC06" w14:textId="77777777" w:rsidR="00D077E9" w:rsidRDefault="00D077E9" w:rsidP="00D077E9">
            <w:pPr>
              <w:rPr>
                <w:noProof/>
              </w:rPr>
            </w:pPr>
          </w:p>
        </w:tc>
      </w:tr>
      <w:tr w:rsidR="00D077E9" w14:paraId="778245A3" w14:textId="77777777" w:rsidTr="00D077E9">
        <w:trPr>
          <w:trHeight w:val="2171"/>
        </w:trPr>
        <w:tc>
          <w:tcPr>
            <w:tcW w:w="5580" w:type="dxa"/>
            <w:tcBorders>
              <w:top w:val="nil"/>
              <w:left w:val="nil"/>
              <w:bottom w:val="nil"/>
              <w:right w:val="nil"/>
            </w:tcBorders>
          </w:tcPr>
          <w:sdt>
            <w:sdtPr>
              <w:rPr>
                <w:color w:val="278079" w:themeColor="accent6" w:themeShade="BF"/>
              </w:rPr>
              <w:id w:val="1080870105"/>
              <w:placeholder>
                <w:docPart w:val="B91C047FC81B455D9F231CA2FE97116A"/>
              </w:placeholder>
              <w15:appearance w15:val="hidden"/>
            </w:sdtPr>
            <w:sdtContent>
              <w:p w14:paraId="4F3AA495" w14:textId="38639DC4" w:rsidR="00D077E9" w:rsidRPr="00E775F0" w:rsidRDefault="00E775F0" w:rsidP="00D077E9">
                <w:pPr>
                  <w:rPr>
                    <w:color w:val="278079" w:themeColor="accent6" w:themeShade="BF"/>
                  </w:rPr>
                </w:pPr>
                <w:r w:rsidRPr="00E775F0">
                  <w:rPr>
                    <w:rStyle w:val="SubtitleChar"/>
                    <w:color w:val="278079" w:themeColor="accent6" w:themeShade="BF"/>
                  </w:rPr>
                  <w:t>Computational Intelligence</w:t>
                </w:r>
              </w:p>
            </w:sdtContent>
          </w:sdt>
          <w:p w14:paraId="17C8B861" w14:textId="77777777" w:rsidR="00D077E9" w:rsidRPr="00E775F0" w:rsidRDefault="00D077E9" w:rsidP="00D077E9">
            <w:pPr>
              <w:rPr>
                <w:noProof/>
                <w:color w:val="278079" w:themeColor="accent6" w:themeShade="BF"/>
                <w:sz w:val="10"/>
                <w:szCs w:val="10"/>
              </w:rPr>
            </w:pPr>
            <w:r w:rsidRPr="00E775F0">
              <w:rPr>
                <w:noProof/>
                <w:color w:val="278079" w:themeColor="accent6" w:themeShade="BF"/>
                <w:sz w:val="10"/>
                <w:szCs w:val="10"/>
              </w:rPr>
              <mc:AlternateContent>
                <mc:Choice Requires="wps">
                  <w:drawing>
                    <wp:inline distT="0" distB="0" distL="0" distR="0" wp14:anchorId="4CDA9B22" wp14:editId="797E578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EDAB0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A562953" w14:textId="77777777" w:rsidR="00D077E9" w:rsidRPr="00E775F0" w:rsidRDefault="00D077E9" w:rsidP="00D077E9">
            <w:pPr>
              <w:rPr>
                <w:noProof/>
                <w:color w:val="278079" w:themeColor="accent6" w:themeShade="BF"/>
                <w:sz w:val="10"/>
                <w:szCs w:val="10"/>
              </w:rPr>
            </w:pPr>
          </w:p>
          <w:p w14:paraId="267BFE97" w14:textId="77777777" w:rsidR="00D077E9" w:rsidRPr="00E775F0" w:rsidRDefault="00D077E9" w:rsidP="00D077E9">
            <w:pPr>
              <w:rPr>
                <w:noProof/>
                <w:color w:val="278079" w:themeColor="accent6" w:themeShade="BF"/>
                <w:sz w:val="10"/>
                <w:szCs w:val="10"/>
              </w:rPr>
            </w:pPr>
          </w:p>
          <w:p w14:paraId="7BD9C2EF" w14:textId="60A841D1" w:rsidR="00D077E9" w:rsidRPr="00E775F0" w:rsidRDefault="00D077E9" w:rsidP="00D077E9">
            <w:pPr>
              <w:rPr>
                <w:color w:val="278079" w:themeColor="accent6" w:themeShade="BF"/>
              </w:rPr>
            </w:pPr>
            <w:r w:rsidRPr="00E775F0">
              <w:rPr>
                <w:color w:val="278079" w:themeColor="accent6" w:themeShade="BF"/>
              </w:rPr>
              <w:t xml:space="preserve">Authored by: </w:t>
            </w:r>
            <w:sdt>
              <w:sdtPr>
                <w:rPr>
                  <w:color w:val="278079" w:themeColor="accent6" w:themeShade="BF"/>
                </w:rPr>
                <w:alias w:val="Your Name"/>
                <w:tag w:val="Your Name"/>
                <w:id w:val="-180584491"/>
                <w:placeholder>
                  <w:docPart w:val="3000A5CABFC34465B9D79EC1CED7B5AE"/>
                </w:placeholder>
                <w:dataBinding w:prefixMappings="xmlns:ns0='http://schemas.microsoft.com/office/2006/coverPageProps' " w:xpath="/ns0:CoverPageProperties[1]/ns0:CompanyFax[1]" w:storeItemID="{55AF091B-3C7A-41E3-B477-F2FDAA23CFDA}"/>
                <w15:appearance w15:val="hidden"/>
                <w:text w:multiLine="1"/>
              </w:sdtPr>
              <w:sdtContent>
                <w:r w:rsidR="00E775F0">
                  <w:rPr>
                    <w:color w:val="278079" w:themeColor="accent6" w:themeShade="BF"/>
                  </w:rPr>
                  <w:t>Prerna Singh Shahi</w:t>
                </w:r>
                <w:r w:rsidR="00E775F0">
                  <w:rPr>
                    <w:color w:val="278079" w:themeColor="accent6" w:themeShade="BF"/>
                  </w:rPr>
                  <w:br/>
                </w:r>
              </w:sdtContent>
            </w:sdt>
          </w:p>
          <w:p w14:paraId="6C1833A6" w14:textId="77777777" w:rsidR="00D077E9" w:rsidRPr="00D86945" w:rsidRDefault="00D077E9" w:rsidP="00D077E9">
            <w:pPr>
              <w:rPr>
                <w:noProof/>
                <w:sz w:val="10"/>
                <w:szCs w:val="10"/>
              </w:rPr>
            </w:pPr>
          </w:p>
        </w:tc>
      </w:tr>
    </w:tbl>
    <w:p w14:paraId="5BB6726D" w14:textId="0A2F39D8"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6CB260F" wp14:editId="50CAC17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4AC0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4BC9762" wp14:editId="5208344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1E683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0150B550" w14:textId="0E7C0FDB" w:rsidR="00D077E9" w:rsidRPr="00BF041A" w:rsidRDefault="009D29A8" w:rsidP="00BF041A">
      <w:pPr>
        <w:pStyle w:val="Content"/>
        <w:rPr>
          <w:rFonts w:asciiTheme="majorHAnsi" w:hAnsiTheme="majorHAnsi" w:cstheme="majorHAnsi"/>
          <w:b/>
          <w:bCs/>
          <w:sz w:val="52"/>
          <w:szCs w:val="52"/>
        </w:rPr>
      </w:pPr>
      <w:r w:rsidRPr="00BF041A">
        <w:rPr>
          <w:rFonts w:asciiTheme="majorHAnsi" w:hAnsiTheme="majorHAnsi" w:cstheme="majorHAnsi"/>
          <w:b/>
          <w:bCs/>
          <w:sz w:val="52"/>
          <w:szCs w:val="52"/>
        </w:rPr>
        <w:lastRenderedPageBreak/>
        <w:t>Table of Contents</w:t>
      </w:r>
    </w:p>
    <w:sdt>
      <w:sdtPr>
        <w:rPr>
          <w:rFonts w:asciiTheme="minorHAnsi" w:eastAsiaTheme="minorEastAsia" w:hAnsiTheme="minorHAnsi" w:cstheme="minorBidi"/>
          <w:b/>
          <w:color w:val="082A75" w:themeColor="text2"/>
          <w:sz w:val="28"/>
          <w:szCs w:val="22"/>
          <w:lang w:val="en-AU"/>
        </w:rPr>
        <w:id w:val="-1131470990"/>
        <w:docPartObj>
          <w:docPartGallery w:val="Table of Contents"/>
          <w:docPartUnique/>
        </w:docPartObj>
      </w:sdtPr>
      <w:sdtEndPr>
        <w:rPr>
          <w:bCs/>
          <w:noProof/>
        </w:rPr>
      </w:sdtEndPr>
      <w:sdtContent>
        <w:p w14:paraId="35D511BC" w14:textId="5D066C87" w:rsidR="00BF041A" w:rsidRDefault="00BF041A">
          <w:pPr>
            <w:pStyle w:val="TOCHeading"/>
          </w:pPr>
        </w:p>
        <w:p w14:paraId="20675156" w14:textId="3156E358" w:rsidR="000A5F1C" w:rsidRDefault="00BF041A">
          <w:pPr>
            <w:pStyle w:val="TOC1"/>
            <w:tabs>
              <w:tab w:val="right" w:leader="dot" w:pos="9926"/>
            </w:tabs>
            <w:rPr>
              <w:b w:val="0"/>
              <w:noProof/>
              <w:color w:val="auto"/>
              <w:kern w:val="2"/>
              <w:sz w:val="24"/>
              <w:szCs w:val="24"/>
              <w:lang w:eastAsia="en-AU"/>
              <w14:ligatures w14:val="standardContextual"/>
            </w:rPr>
          </w:pPr>
          <w:r>
            <w:fldChar w:fldCharType="begin"/>
          </w:r>
          <w:r>
            <w:instrText xml:space="preserve"> TOC \o "1-3" \h \z \u </w:instrText>
          </w:r>
          <w:r>
            <w:fldChar w:fldCharType="separate"/>
          </w:r>
          <w:hyperlink w:anchor="_Toc164701842" w:history="1">
            <w:r w:rsidR="000A5F1C" w:rsidRPr="006246B9">
              <w:rPr>
                <w:rStyle w:val="Hyperlink"/>
                <w:noProof/>
              </w:rPr>
              <w:t>Problem Formation</w:t>
            </w:r>
            <w:r w:rsidR="000A5F1C">
              <w:rPr>
                <w:noProof/>
                <w:webHidden/>
              </w:rPr>
              <w:tab/>
            </w:r>
            <w:r w:rsidR="000A5F1C">
              <w:rPr>
                <w:noProof/>
                <w:webHidden/>
              </w:rPr>
              <w:fldChar w:fldCharType="begin"/>
            </w:r>
            <w:r w:rsidR="000A5F1C">
              <w:rPr>
                <w:noProof/>
                <w:webHidden/>
              </w:rPr>
              <w:instrText xml:space="preserve"> PAGEREF _Toc164701842 \h </w:instrText>
            </w:r>
            <w:r w:rsidR="000A5F1C">
              <w:rPr>
                <w:noProof/>
                <w:webHidden/>
              </w:rPr>
            </w:r>
            <w:r w:rsidR="000A5F1C">
              <w:rPr>
                <w:noProof/>
                <w:webHidden/>
              </w:rPr>
              <w:fldChar w:fldCharType="separate"/>
            </w:r>
            <w:r w:rsidR="000A5F1C">
              <w:rPr>
                <w:noProof/>
                <w:webHidden/>
              </w:rPr>
              <w:t>1</w:t>
            </w:r>
            <w:r w:rsidR="000A5F1C">
              <w:rPr>
                <w:noProof/>
                <w:webHidden/>
              </w:rPr>
              <w:fldChar w:fldCharType="end"/>
            </w:r>
          </w:hyperlink>
        </w:p>
        <w:p w14:paraId="36A82211" w14:textId="2991BD1A" w:rsidR="000A5F1C" w:rsidRDefault="000A5F1C">
          <w:pPr>
            <w:pStyle w:val="TOC1"/>
            <w:tabs>
              <w:tab w:val="right" w:leader="dot" w:pos="9926"/>
            </w:tabs>
            <w:rPr>
              <w:b w:val="0"/>
              <w:noProof/>
              <w:color w:val="auto"/>
              <w:kern w:val="2"/>
              <w:sz w:val="24"/>
              <w:szCs w:val="24"/>
              <w:lang w:eastAsia="en-AU"/>
              <w14:ligatures w14:val="standardContextual"/>
            </w:rPr>
          </w:pPr>
          <w:hyperlink w:anchor="_Toc164701843" w:history="1">
            <w:r w:rsidRPr="006246B9">
              <w:rPr>
                <w:rStyle w:val="Hyperlink"/>
                <w:noProof/>
              </w:rPr>
              <w:t>My Approach</w:t>
            </w:r>
            <w:r>
              <w:rPr>
                <w:noProof/>
                <w:webHidden/>
              </w:rPr>
              <w:tab/>
            </w:r>
            <w:r>
              <w:rPr>
                <w:noProof/>
                <w:webHidden/>
              </w:rPr>
              <w:fldChar w:fldCharType="begin"/>
            </w:r>
            <w:r>
              <w:rPr>
                <w:noProof/>
                <w:webHidden/>
              </w:rPr>
              <w:instrText xml:space="preserve"> PAGEREF _Toc164701843 \h </w:instrText>
            </w:r>
            <w:r>
              <w:rPr>
                <w:noProof/>
                <w:webHidden/>
              </w:rPr>
            </w:r>
            <w:r>
              <w:rPr>
                <w:noProof/>
                <w:webHidden/>
              </w:rPr>
              <w:fldChar w:fldCharType="separate"/>
            </w:r>
            <w:r>
              <w:rPr>
                <w:noProof/>
                <w:webHidden/>
              </w:rPr>
              <w:t>2</w:t>
            </w:r>
            <w:r>
              <w:rPr>
                <w:noProof/>
                <w:webHidden/>
              </w:rPr>
              <w:fldChar w:fldCharType="end"/>
            </w:r>
          </w:hyperlink>
        </w:p>
        <w:p w14:paraId="6B2FA723" w14:textId="2B412CE9" w:rsidR="000A5F1C" w:rsidRDefault="000A5F1C">
          <w:pPr>
            <w:pStyle w:val="TOC1"/>
            <w:tabs>
              <w:tab w:val="right" w:leader="dot" w:pos="9926"/>
            </w:tabs>
            <w:rPr>
              <w:b w:val="0"/>
              <w:noProof/>
              <w:color w:val="auto"/>
              <w:kern w:val="2"/>
              <w:sz w:val="24"/>
              <w:szCs w:val="24"/>
              <w:lang w:eastAsia="en-AU"/>
              <w14:ligatures w14:val="standardContextual"/>
            </w:rPr>
          </w:pPr>
          <w:hyperlink w:anchor="_Toc164701844" w:history="1">
            <w:r w:rsidRPr="006246B9">
              <w:rPr>
                <w:rStyle w:val="Hyperlink"/>
                <w:noProof/>
              </w:rPr>
              <w:t>Implementation Overview</w:t>
            </w:r>
            <w:r>
              <w:rPr>
                <w:noProof/>
                <w:webHidden/>
              </w:rPr>
              <w:tab/>
            </w:r>
            <w:r>
              <w:rPr>
                <w:noProof/>
                <w:webHidden/>
              </w:rPr>
              <w:fldChar w:fldCharType="begin"/>
            </w:r>
            <w:r>
              <w:rPr>
                <w:noProof/>
                <w:webHidden/>
              </w:rPr>
              <w:instrText xml:space="preserve"> PAGEREF _Toc164701844 \h </w:instrText>
            </w:r>
            <w:r>
              <w:rPr>
                <w:noProof/>
                <w:webHidden/>
              </w:rPr>
            </w:r>
            <w:r>
              <w:rPr>
                <w:noProof/>
                <w:webHidden/>
              </w:rPr>
              <w:fldChar w:fldCharType="separate"/>
            </w:r>
            <w:r>
              <w:rPr>
                <w:noProof/>
                <w:webHidden/>
              </w:rPr>
              <w:t>4</w:t>
            </w:r>
            <w:r>
              <w:rPr>
                <w:noProof/>
                <w:webHidden/>
              </w:rPr>
              <w:fldChar w:fldCharType="end"/>
            </w:r>
          </w:hyperlink>
        </w:p>
        <w:p w14:paraId="1E2BD610" w14:textId="75E0B8C4" w:rsidR="000A5F1C" w:rsidRDefault="000A5F1C">
          <w:pPr>
            <w:pStyle w:val="TOC1"/>
            <w:tabs>
              <w:tab w:val="right" w:leader="dot" w:pos="9926"/>
            </w:tabs>
            <w:rPr>
              <w:b w:val="0"/>
              <w:noProof/>
              <w:color w:val="auto"/>
              <w:kern w:val="2"/>
              <w:sz w:val="24"/>
              <w:szCs w:val="24"/>
              <w:lang w:eastAsia="en-AU"/>
              <w14:ligatures w14:val="standardContextual"/>
            </w:rPr>
          </w:pPr>
          <w:hyperlink w:anchor="_Toc164701845" w:history="1">
            <w:r w:rsidRPr="006246B9">
              <w:rPr>
                <w:rStyle w:val="Hyperlink"/>
                <w:noProof/>
              </w:rPr>
              <w:t>Results, Evaluation and Analysis</w:t>
            </w:r>
            <w:r>
              <w:rPr>
                <w:noProof/>
                <w:webHidden/>
              </w:rPr>
              <w:tab/>
            </w:r>
            <w:r>
              <w:rPr>
                <w:noProof/>
                <w:webHidden/>
              </w:rPr>
              <w:fldChar w:fldCharType="begin"/>
            </w:r>
            <w:r>
              <w:rPr>
                <w:noProof/>
                <w:webHidden/>
              </w:rPr>
              <w:instrText xml:space="preserve"> PAGEREF _Toc164701845 \h </w:instrText>
            </w:r>
            <w:r>
              <w:rPr>
                <w:noProof/>
                <w:webHidden/>
              </w:rPr>
            </w:r>
            <w:r>
              <w:rPr>
                <w:noProof/>
                <w:webHidden/>
              </w:rPr>
              <w:fldChar w:fldCharType="separate"/>
            </w:r>
            <w:r>
              <w:rPr>
                <w:noProof/>
                <w:webHidden/>
              </w:rPr>
              <w:t>6</w:t>
            </w:r>
            <w:r>
              <w:rPr>
                <w:noProof/>
                <w:webHidden/>
              </w:rPr>
              <w:fldChar w:fldCharType="end"/>
            </w:r>
          </w:hyperlink>
        </w:p>
        <w:p w14:paraId="12BFF078" w14:textId="7E5F7F7E" w:rsidR="000A5F1C" w:rsidRDefault="000A5F1C">
          <w:pPr>
            <w:pStyle w:val="TOC2"/>
            <w:tabs>
              <w:tab w:val="right" w:leader="dot" w:pos="9926"/>
            </w:tabs>
            <w:rPr>
              <w:b w:val="0"/>
              <w:noProof/>
              <w:color w:val="auto"/>
              <w:kern w:val="2"/>
              <w:sz w:val="24"/>
              <w:szCs w:val="24"/>
              <w:lang w:eastAsia="en-AU"/>
              <w14:ligatures w14:val="standardContextual"/>
            </w:rPr>
          </w:pPr>
          <w:hyperlink w:anchor="_Toc164701846" w:history="1">
            <w:r w:rsidRPr="006246B9">
              <w:rPr>
                <w:rStyle w:val="Hyperlink"/>
                <w:noProof/>
              </w:rPr>
              <w:t>A* Search Algorithm with Euclidean Distance Heuristic</w:t>
            </w:r>
            <w:r>
              <w:rPr>
                <w:noProof/>
                <w:webHidden/>
              </w:rPr>
              <w:tab/>
            </w:r>
            <w:r>
              <w:rPr>
                <w:noProof/>
                <w:webHidden/>
              </w:rPr>
              <w:fldChar w:fldCharType="begin"/>
            </w:r>
            <w:r>
              <w:rPr>
                <w:noProof/>
                <w:webHidden/>
              </w:rPr>
              <w:instrText xml:space="preserve"> PAGEREF _Toc164701846 \h </w:instrText>
            </w:r>
            <w:r>
              <w:rPr>
                <w:noProof/>
                <w:webHidden/>
              </w:rPr>
            </w:r>
            <w:r>
              <w:rPr>
                <w:noProof/>
                <w:webHidden/>
              </w:rPr>
              <w:fldChar w:fldCharType="separate"/>
            </w:r>
            <w:r>
              <w:rPr>
                <w:noProof/>
                <w:webHidden/>
              </w:rPr>
              <w:t>6</w:t>
            </w:r>
            <w:r>
              <w:rPr>
                <w:noProof/>
                <w:webHidden/>
              </w:rPr>
              <w:fldChar w:fldCharType="end"/>
            </w:r>
          </w:hyperlink>
        </w:p>
        <w:p w14:paraId="6878D819" w14:textId="2D40CD41" w:rsidR="000A5F1C" w:rsidRDefault="000A5F1C">
          <w:pPr>
            <w:pStyle w:val="TOC3"/>
            <w:tabs>
              <w:tab w:val="right" w:leader="dot" w:pos="9926"/>
            </w:tabs>
            <w:rPr>
              <w:b w:val="0"/>
              <w:noProof/>
              <w:color w:val="auto"/>
              <w:kern w:val="2"/>
              <w:sz w:val="24"/>
              <w:szCs w:val="24"/>
              <w:lang w:eastAsia="en-AU"/>
              <w14:ligatures w14:val="standardContextual"/>
            </w:rPr>
          </w:pPr>
          <w:hyperlink w:anchor="_Toc164701847" w:history="1">
            <w:r w:rsidRPr="006246B9">
              <w:rPr>
                <w:rStyle w:val="Hyperlink"/>
                <w:noProof/>
              </w:rPr>
              <w:t>Case 1:</w:t>
            </w:r>
            <w:r>
              <w:rPr>
                <w:noProof/>
                <w:webHidden/>
              </w:rPr>
              <w:tab/>
            </w:r>
            <w:r>
              <w:rPr>
                <w:noProof/>
                <w:webHidden/>
              </w:rPr>
              <w:fldChar w:fldCharType="begin"/>
            </w:r>
            <w:r>
              <w:rPr>
                <w:noProof/>
                <w:webHidden/>
              </w:rPr>
              <w:instrText xml:space="preserve"> PAGEREF _Toc164701847 \h </w:instrText>
            </w:r>
            <w:r>
              <w:rPr>
                <w:noProof/>
                <w:webHidden/>
              </w:rPr>
            </w:r>
            <w:r>
              <w:rPr>
                <w:noProof/>
                <w:webHidden/>
              </w:rPr>
              <w:fldChar w:fldCharType="separate"/>
            </w:r>
            <w:r>
              <w:rPr>
                <w:noProof/>
                <w:webHidden/>
              </w:rPr>
              <w:t>6</w:t>
            </w:r>
            <w:r>
              <w:rPr>
                <w:noProof/>
                <w:webHidden/>
              </w:rPr>
              <w:fldChar w:fldCharType="end"/>
            </w:r>
          </w:hyperlink>
        </w:p>
        <w:p w14:paraId="7F07333C" w14:textId="1C7BC065" w:rsidR="000A5F1C" w:rsidRDefault="000A5F1C">
          <w:pPr>
            <w:pStyle w:val="TOC3"/>
            <w:tabs>
              <w:tab w:val="right" w:leader="dot" w:pos="9926"/>
            </w:tabs>
            <w:rPr>
              <w:b w:val="0"/>
              <w:noProof/>
              <w:color w:val="auto"/>
              <w:kern w:val="2"/>
              <w:sz w:val="24"/>
              <w:szCs w:val="24"/>
              <w:lang w:eastAsia="en-AU"/>
              <w14:ligatures w14:val="standardContextual"/>
            </w:rPr>
          </w:pPr>
          <w:hyperlink w:anchor="_Toc164701848" w:history="1">
            <w:r w:rsidRPr="006246B9">
              <w:rPr>
                <w:rStyle w:val="Hyperlink"/>
                <w:noProof/>
              </w:rPr>
              <w:t>Case 2</w:t>
            </w:r>
            <w:r>
              <w:rPr>
                <w:noProof/>
                <w:webHidden/>
              </w:rPr>
              <w:tab/>
            </w:r>
            <w:r>
              <w:rPr>
                <w:noProof/>
                <w:webHidden/>
              </w:rPr>
              <w:fldChar w:fldCharType="begin"/>
            </w:r>
            <w:r>
              <w:rPr>
                <w:noProof/>
                <w:webHidden/>
              </w:rPr>
              <w:instrText xml:space="preserve"> PAGEREF _Toc164701848 \h </w:instrText>
            </w:r>
            <w:r>
              <w:rPr>
                <w:noProof/>
                <w:webHidden/>
              </w:rPr>
            </w:r>
            <w:r>
              <w:rPr>
                <w:noProof/>
                <w:webHidden/>
              </w:rPr>
              <w:fldChar w:fldCharType="separate"/>
            </w:r>
            <w:r>
              <w:rPr>
                <w:noProof/>
                <w:webHidden/>
              </w:rPr>
              <w:t>8</w:t>
            </w:r>
            <w:r>
              <w:rPr>
                <w:noProof/>
                <w:webHidden/>
              </w:rPr>
              <w:fldChar w:fldCharType="end"/>
            </w:r>
          </w:hyperlink>
        </w:p>
        <w:p w14:paraId="5245842D" w14:textId="140DF10F" w:rsidR="000A5F1C" w:rsidRDefault="000A5F1C">
          <w:pPr>
            <w:pStyle w:val="TOC2"/>
            <w:tabs>
              <w:tab w:val="right" w:leader="dot" w:pos="9926"/>
            </w:tabs>
            <w:rPr>
              <w:b w:val="0"/>
              <w:noProof/>
              <w:color w:val="auto"/>
              <w:kern w:val="2"/>
              <w:sz w:val="24"/>
              <w:szCs w:val="24"/>
              <w:lang w:eastAsia="en-AU"/>
              <w14:ligatures w14:val="standardContextual"/>
            </w:rPr>
          </w:pPr>
          <w:hyperlink w:anchor="_Toc164701849" w:history="1">
            <w:r w:rsidRPr="006246B9">
              <w:rPr>
                <w:rStyle w:val="Hyperlink"/>
                <w:noProof/>
              </w:rPr>
              <w:t>Dijkstra’s Algorithm, Alternative to the A* Algorithm Search</w:t>
            </w:r>
            <w:r>
              <w:rPr>
                <w:noProof/>
                <w:webHidden/>
              </w:rPr>
              <w:tab/>
            </w:r>
            <w:r>
              <w:rPr>
                <w:noProof/>
                <w:webHidden/>
              </w:rPr>
              <w:fldChar w:fldCharType="begin"/>
            </w:r>
            <w:r>
              <w:rPr>
                <w:noProof/>
                <w:webHidden/>
              </w:rPr>
              <w:instrText xml:space="preserve"> PAGEREF _Toc164701849 \h </w:instrText>
            </w:r>
            <w:r>
              <w:rPr>
                <w:noProof/>
                <w:webHidden/>
              </w:rPr>
            </w:r>
            <w:r>
              <w:rPr>
                <w:noProof/>
                <w:webHidden/>
              </w:rPr>
              <w:fldChar w:fldCharType="separate"/>
            </w:r>
            <w:r>
              <w:rPr>
                <w:noProof/>
                <w:webHidden/>
              </w:rPr>
              <w:t>10</w:t>
            </w:r>
            <w:r>
              <w:rPr>
                <w:noProof/>
                <w:webHidden/>
              </w:rPr>
              <w:fldChar w:fldCharType="end"/>
            </w:r>
          </w:hyperlink>
        </w:p>
        <w:p w14:paraId="4FEC8418" w14:textId="7FF39E11" w:rsidR="000A5F1C" w:rsidRDefault="000A5F1C">
          <w:pPr>
            <w:pStyle w:val="TOC3"/>
            <w:tabs>
              <w:tab w:val="right" w:leader="dot" w:pos="9926"/>
            </w:tabs>
            <w:rPr>
              <w:b w:val="0"/>
              <w:noProof/>
              <w:color w:val="auto"/>
              <w:kern w:val="2"/>
              <w:sz w:val="24"/>
              <w:szCs w:val="24"/>
              <w:lang w:eastAsia="en-AU"/>
              <w14:ligatures w14:val="standardContextual"/>
            </w:rPr>
          </w:pPr>
          <w:hyperlink w:anchor="_Toc164701850" w:history="1">
            <w:r w:rsidRPr="006246B9">
              <w:rPr>
                <w:rStyle w:val="Hyperlink"/>
                <w:noProof/>
              </w:rPr>
              <w:t>Implementation:</w:t>
            </w:r>
            <w:r>
              <w:rPr>
                <w:noProof/>
                <w:webHidden/>
              </w:rPr>
              <w:tab/>
            </w:r>
            <w:r>
              <w:rPr>
                <w:noProof/>
                <w:webHidden/>
              </w:rPr>
              <w:fldChar w:fldCharType="begin"/>
            </w:r>
            <w:r>
              <w:rPr>
                <w:noProof/>
                <w:webHidden/>
              </w:rPr>
              <w:instrText xml:space="preserve"> PAGEREF _Toc164701850 \h </w:instrText>
            </w:r>
            <w:r>
              <w:rPr>
                <w:noProof/>
                <w:webHidden/>
              </w:rPr>
            </w:r>
            <w:r>
              <w:rPr>
                <w:noProof/>
                <w:webHidden/>
              </w:rPr>
              <w:fldChar w:fldCharType="separate"/>
            </w:r>
            <w:r>
              <w:rPr>
                <w:noProof/>
                <w:webHidden/>
              </w:rPr>
              <w:t>10</w:t>
            </w:r>
            <w:r>
              <w:rPr>
                <w:noProof/>
                <w:webHidden/>
              </w:rPr>
              <w:fldChar w:fldCharType="end"/>
            </w:r>
          </w:hyperlink>
        </w:p>
        <w:p w14:paraId="3F946D14" w14:textId="74BAEADC" w:rsidR="000A5F1C" w:rsidRDefault="000A5F1C">
          <w:pPr>
            <w:pStyle w:val="TOC3"/>
            <w:tabs>
              <w:tab w:val="right" w:leader="dot" w:pos="9926"/>
            </w:tabs>
            <w:rPr>
              <w:b w:val="0"/>
              <w:noProof/>
              <w:color w:val="auto"/>
              <w:kern w:val="2"/>
              <w:sz w:val="24"/>
              <w:szCs w:val="24"/>
              <w:lang w:eastAsia="en-AU"/>
              <w14:ligatures w14:val="standardContextual"/>
            </w:rPr>
          </w:pPr>
          <w:hyperlink w:anchor="_Toc164701851" w:history="1">
            <w:r w:rsidRPr="006246B9">
              <w:rPr>
                <w:rStyle w:val="Hyperlink"/>
                <w:noProof/>
              </w:rPr>
              <w:t>Compared to A* algorithm:</w:t>
            </w:r>
            <w:r>
              <w:rPr>
                <w:noProof/>
                <w:webHidden/>
              </w:rPr>
              <w:tab/>
            </w:r>
            <w:r>
              <w:rPr>
                <w:noProof/>
                <w:webHidden/>
              </w:rPr>
              <w:fldChar w:fldCharType="begin"/>
            </w:r>
            <w:r>
              <w:rPr>
                <w:noProof/>
                <w:webHidden/>
              </w:rPr>
              <w:instrText xml:space="preserve"> PAGEREF _Toc164701851 \h </w:instrText>
            </w:r>
            <w:r>
              <w:rPr>
                <w:noProof/>
                <w:webHidden/>
              </w:rPr>
            </w:r>
            <w:r>
              <w:rPr>
                <w:noProof/>
                <w:webHidden/>
              </w:rPr>
              <w:fldChar w:fldCharType="separate"/>
            </w:r>
            <w:r>
              <w:rPr>
                <w:noProof/>
                <w:webHidden/>
              </w:rPr>
              <w:t>11</w:t>
            </w:r>
            <w:r>
              <w:rPr>
                <w:noProof/>
                <w:webHidden/>
              </w:rPr>
              <w:fldChar w:fldCharType="end"/>
            </w:r>
          </w:hyperlink>
        </w:p>
        <w:p w14:paraId="3C29625F" w14:textId="060D7259" w:rsidR="000A5F1C" w:rsidRDefault="000A5F1C">
          <w:pPr>
            <w:pStyle w:val="TOC1"/>
            <w:tabs>
              <w:tab w:val="right" w:leader="dot" w:pos="9926"/>
            </w:tabs>
            <w:rPr>
              <w:b w:val="0"/>
              <w:noProof/>
              <w:color w:val="auto"/>
              <w:kern w:val="2"/>
              <w:sz w:val="24"/>
              <w:szCs w:val="24"/>
              <w:lang w:eastAsia="en-AU"/>
              <w14:ligatures w14:val="standardContextual"/>
            </w:rPr>
          </w:pPr>
          <w:hyperlink w:anchor="_Toc164701852" w:history="1">
            <w:r w:rsidRPr="006246B9">
              <w:rPr>
                <w:rStyle w:val="Hyperlink"/>
                <w:noProof/>
              </w:rPr>
              <w:t>Conclusions and Lessons Learned</w:t>
            </w:r>
            <w:r>
              <w:rPr>
                <w:noProof/>
                <w:webHidden/>
              </w:rPr>
              <w:tab/>
            </w:r>
            <w:r>
              <w:rPr>
                <w:noProof/>
                <w:webHidden/>
              </w:rPr>
              <w:fldChar w:fldCharType="begin"/>
            </w:r>
            <w:r>
              <w:rPr>
                <w:noProof/>
                <w:webHidden/>
              </w:rPr>
              <w:instrText xml:space="preserve"> PAGEREF _Toc164701852 \h </w:instrText>
            </w:r>
            <w:r>
              <w:rPr>
                <w:noProof/>
                <w:webHidden/>
              </w:rPr>
            </w:r>
            <w:r>
              <w:rPr>
                <w:noProof/>
                <w:webHidden/>
              </w:rPr>
              <w:fldChar w:fldCharType="separate"/>
            </w:r>
            <w:r>
              <w:rPr>
                <w:noProof/>
                <w:webHidden/>
              </w:rPr>
              <w:t>14</w:t>
            </w:r>
            <w:r>
              <w:rPr>
                <w:noProof/>
                <w:webHidden/>
              </w:rPr>
              <w:fldChar w:fldCharType="end"/>
            </w:r>
          </w:hyperlink>
        </w:p>
        <w:p w14:paraId="1AAFA2A4" w14:textId="0D423747" w:rsidR="000A5F1C" w:rsidRDefault="000A5F1C">
          <w:pPr>
            <w:pStyle w:val="TOC1"/>
            <w:tabs>
              <w:tab w:val="right" w:leader="dot" w:pos="9926"/>
            </w:tabs>
            <w:rPr>
              <w:b w:val="0"/>
              <w:noProof/>
              <w:color w:val="auto"/>
              <w:kern w:val="2"/>
              <w:sz w:val="24"/>
              <w:szCs w:val="24"/>
              <w:lang w:eastAsia="en-AU"/>
              <w14:ligatures w14:val="standardContextual"/>
            </w:rPr>
          </w:pPr>
          <w:hyperlink w:anchor="_Toc164701853" w:history="1">
            <w:r w:rsidRPr="006246B9">
              <w:rPr>
                <w:rStyle w:val="Hyperlink"/>
                <w:noProof/>
              </w:rPr>
              <w:t>References</w:t>
            </w:r>
            <w:r>
              <w:rPr>
                <w:noProof/>
                <w:webHidden/>
              </w:rPr>
              <w:tab/>
            </w:r>
            <w:r>
              <w:rPr>
                <w:noProof/>
                <w:webHidden/>
              </w:rPr>
              <w:fldChar w:fldCharType="begin"/>
            </w:r>
            <w:r>
              <w:rPr>
                <w:noProof/>
                <w:webHidden/>
              </w:rPr>
              <w:instrText xml:space="preserve"> PAGEREF _Toc164701853 \h </w:instrText>
            </w:r>
            <w:r>
              <w:rPr>
                <w:noProof/>
                <w:webHidden/>
              </w:rPr>
            </w:r>
            <w:r>
              <w:rPr>
                <w:noProof/>
                <w:webHidden/>
              </w:rPr>
              <w:fldChar w:fldCharType="separate"/>
            </w:r>
            <w:r>
              <w:rPr>
                <w:noProof/>
                <w:webHidden/>
              </w:rPr>
              <w:t>15</w:t>
            </w:r>
            <w:r>
              <w:rPr>
                <w:noProof/>
                <w:webHidden/>
              </w:rPr>
              <w:fldChar w:fldCharType="end"/>
            </w:r>
          </w:hyperlink>
        </w:p>
        <w:p w14:paraId="5EFF3608" w14:textId="410230FC" w:rsidR="000A5F1C" w:rsidRDefault="000A5F1C">
          <w:pPr>
            <w:pStyle w:val="TOC1"/>
            <w:tabs>
              <w:tab w:val="right" w:leader="dot" w:pos="9926"/>
            </w:tabs>
            <w:rPr>
              <w:b w:val="0"/>
              <w:noProof/>
              <w:color w:val="auto"/>
              <w:kern w:val="2"/>
              <w:sz w:val="24"/>
              <w:szCs w:val="24"/>
              <w:lang w:eastAsia="en-AU"/>
              <w14:ligatures w14:val="standardContextual"/>
            </w:rPr>
          </w:pPr>
          <w:hyperlink w:anchor="_Toc164701854" w:history="1">
            <w:r w:rsidRPr="006246B9">
              <w:rPr>
                <w:rStyle w:val="Hyperlink"/>
                <w:noProof/>
              </w:rPr>
              <w:t>Appendix</w:t>
            </w:r>
            <w:r>
              <w:rPr>
                <w:noProof/>
                <w:webHidden/>
              </w:rPr>
              <w:tab/>
            </w:r>
            <w:r>
              <w:rPr>
                <w:noProof/>
                <w:webHidden/>
              </w:rPr>
              <w:fldChar w:fldCharType="begin"/>
            </w:r>
            <w:r>
              <w:rPr>
                <w:noProof/>
                <w:webHidden/>
              </w:rPr>
              <w:instrText xml:space="preserve"> PAGEREF _Toc164701854 \h </w:instrText>
            </w:r>
            <w:r>
              <w:rPr>
                <w:noProof/>
                <w:webHidden/>
              </w:rPr>
            </w:r>
            <w:r>
              <w:rPr>
                <w:noProof/>
                <w:webHidden/>
              </w:rPr>
              <w:fldChar w:fldCharType="separate"/>
            </w:r>
            <w:r>
              <w:rPr>
                <w:noProof/>
                <w:webHidden/>
              </w:rPr>
              <w:t>17</w:t>
            </w:r>
            <w:r>
              <w:rPr>
                <w:noProof/>
                <w:webHidden/>
              </w:rPr>
              <w:fldChar w:fldCharType="end"/>
            </w:r>
          </w:hyperlink>
        </w:p>
        <w:p w14:paraId="7FC8C38B" w14:textId="77AC83DE" w:rsidR="000A5F1C" w:rsidRDefault="000A5F1C">
          <w:pPr>
            <w:pStyle w:val="TOC2"/>
            <w:tabs>
              <w:tab w:val="right" w:leader="dot" w:pos="9926"/>
            </w:tabs>
            <w:rPr>
              <w:b w:val="0"/>
              <w:noProof/>
              <w:color w:val="auto"/>
              <w:kern w:val="2"/>
              <w:sz w:val="24"/>
              <w:szCs w:val="24"/>
              <w:lang w:eastAsia="en-AU"/>
              <w14:ligatures w14:val="standardContextual"/>
            </w:rPr>
          </w:pPr>
          <w:hyperlink w:anchor="_Toc164701855" w:history="1">
            <w:r w:rsidRPr="006246B9">
              <w:rPr>
                <w:rStyle w:val="Hyperlink"/>
                <w:noProof/>
              </w:rPr>
              <w:t>Appendix A:</w:t>
            </w:r>
            <w:r>
              <w:rPr>
                <w:noProof/>
                <w:webHidden/>
              </w:rPr>
              <w:tab/>
            </w:r>
            <w:r>
              <w:rPr>
                <w:noProof/>
                <w:webHidden/>
              </w:rPr>
              <w:fldChar w:fldCharType="begin"/>
            </w:r>
            <w:r>
              <w:rPr>
                <w:noProof/>
                <w:webHidden/>
              </w:rPr>
              <w:instrText xml:space="preserve"> PAGEREF _Toc164701855 \h </w:instrText>
            </w:r>
            <w:r>
              <w:rPr>
                <w:noProof/>
                <w:webHidden/>
              </w:rPr>
            </w:r>
            <w:r>
              <w:rPr>
                <w:noProof/>
                <w:webHidden/>
              </w:rPr>
              <w:fldChar w:fldCharType="separate"/>
            </w:r>
            <w:r>
              <w:rPr>
                <w:noProof/>
                <w:webHidden/>
              </w:rPr>
              <w:t>17</w:t>
            </w:r>
            <w:r>
              <w:rPr>
                <w:noProof/>
                <w:webHidden/>
              </w:rPr>
              <w:fldChar w:fldCharType="end"/>
            </w:r>
          </w:hyperlink>
        </w:p>
        <w:p w14:paraId="5402A840" w14:textId="675E0176" w:rsidR="000A5F1C" w:rsidRDefault="000A5F1C">
          <w:pPr>
            <w:pStyle w:val="TOC2"/>
            <w:tabs>
              <w:tab w:val="right" w:leader="dot" w:pos="9926"/>
            </w:tabs>
            <w:rPr>
              <w:b w:val="0"/>
              <w:noProof/>
              <w:color w:val="auto"/>
              <w:kern w:val="2"/>
              <w:sz w:val="24"/>
              <w:szCs w:val="24"/>
              <w:lang w:eastAsia="en-AU"/>
              <w14:ligatures w14:val="standardContextual"/>
            </w:rPr>
          </w:pPr>
          <w:hyperlink w:anchor="_Toc164701856" w:history="1">
            <w:r w:rsidRPr="006246B9">
              <w:rPr>
                <w:rStyle w:val="Hyperlink"/>
                <w:noProof/>
              </w:rPr>
              <w:t>Appendix B:</w:t>
            </w:r>
            <w:r>
              <w:rPr>
                <w:noProof/>
                <w:webHidden/>
              </w:rPr>
              <w:tab/>
            </w:r>
            <w:r>
              <w:rPr>
                <w:noProof/>
                <w:webHidden/>
              </w:rPr>
              <w:fldChar w:fldCharType="begin"/>
            </w:r>
            <w:r>
              <w:rPr>
                <w:noProof/>
                <w:webHidden/>
              </w:rPr>
              <w:instrText xml:space="preserve"> PAGEREF _Toc164701856 \h </w:instrText>
            </w:r>
            <w:r>
              <w:rPr>
                <w:noProof/>
                <w:webHidden/>
              </w:rPr>
            </w:r>
            <w:r>
              <w:rPr>
                <w:noProof/>
                <w:webHidden/>
              </w:rPr>
              <w:fldChar w:fldCharType="separate"/>
            </w:r>
            <w:r>
              <w:rPr>
                <w:noProof/>
                <w:webHidden/>
              </w:rPr>
              <w:t>18</w:t>
            </w:r>
            <w:r>
              <w:rPr>
                <w:noProof/>
                <w:webHidden/>
              </w:rPr>
              <w:fldChar w:fldCharType="end"/>
            </w:r>
          </w:hyperlink>
        </w:p>
        <w:p w14:paraId="4A1616AA" w14:textId="04FD89BA" w:rsidR="00BF041A" w:rsidRDefault="00BF041A">
          <w:r>
            <w:rPr>
              <w:bCs/>
              <w:noProof/>
            </w:rPr>
            <w:fldChar w:fldCharType="end"/>
          </w:r>
        </w:p>
      </w:sdtContent>
    </w:sdt>
    <w:p w14:paraId="701813A5" w14:textId="77777777" w:rsidR="0087605E" w:rsidRDefault="0087605E" w:rsidP="00DF027C"/>
    <w:p w14:paraId="55A494A1" w14:textId="77777777" w:rsidR="00705D03" w:rsidRDefault="00705D03" w:rsidP="00DF027C"/>
    <w:p w14:paraId="335B0036" w14:textId="77777777" w:rsidR="00705D03" w:rsidRDefault="00705D03" w:rsidP="00DF027C"/>
    <w:p w14:paraId="41A07E00" w14:textId="77777777" w:rsidR="008E3F4E" w:rsidRPr="008E3F4E" w:rsidRDefault="008E3F4E" w:rsidP="008E3F4E">
      <w:pPr>
        <w:sectPr w:rsidR="008E3F4E" w:rsidRPr="008E3F4E" w:rsidSect="004D1A43">
          <w:headerReference w:type="default" r:id="rId10"/>
          <w:footerReference w:type="default" r:id="rId11"/>
          <w:pgSz w:w="12240" w:h="15840"/>
          <w:pgMar w:top="720" w:right="1152" w:bottom="720" w:left="1152" w:header="0" w:footer="288" w:gutter="0"/>
          <w:pgNumType w:start="1"/>
          <w:cols w:space="720"/>
          <w:docGrid w:linePitch="382"/>
        </w:sectPr>
      </w:pPr>
    </w:p>
    <w:p w14:paraId="7AC2D396" w14:textId="7A732983" w:rsidR="00BF041A" w:rsidRDefault="004C6740" w:rsidP="006428B9">
      <w:pPr>
        <w:pStyle w:val="Heading1"/>
        <w:jc w:val="both"/>
      </w:pPr>
      <w:bookmarkStart w:id="0" w:name="_Toc164701842"/>
      <w:r>
        <w:lastRenderedPageBreak/>
        <w:t>Problem Formation</w:t>
      </w:r>
      <w:bookmarkEnd w:id="0"/>
    </w:p>
    <w:p w14:paraId="6BCDA167" w14:textId="44E9F184" w:rsidR="008B0CDB" w:rsidRPr="00062271" w:rsidRDefault="006D3AE5" w:rsidP="00062271">
      <w:pPr>
        <w:pStyle w:val="Content"/>
        <w:jc w:val="both"/>
        <w:rPr>
          <w:color w:val="auto"/>
          <w:sz w:val="26"/>
          <w:szCs w:val="26"/>
        </w:rPr>
      </w:pPr>
      <w:r w:rsidRPr="00062271">
        <w:rPr>
          <w:color w:val="auto"/>
          <w:sz w:val="26"/>
          <w:szCs w:val="26"/>
        </w:rPr>
        <w:t xml:space="preserve">A navigation program </w:t>
      </w:r>
      <w:r w:rsidR="000813D5" w:rsidRPr="00062271">
        <w:rPr>
          <w:color w:val="auto"/>
          <w:sz w:val="26"/>
          <w:szCs w:val="26"/>
        </w:rPr>
        <w:t>tailored to</w:t>
      </w:r>
      <w:r w:rsidR="00B3028B" w:rsidRPr="00062271">
        <w:rPr>
          <w:color w:val="auto"/>
          <w:sz w:val="26"/>
          <w:szCs w:val="26"/>
        </w:rPr>
        <w:t xml:space="preserve"> wheelchair users </w:t>
      </w:r>
      <w:r w:rsidR="000813D5" w:rsidRPr="00062271">
        <w:rPr>
          <w:color w:val="auto"/>
          <w:sz w:val="26"/>
          <w:szCs w:val="26"/>
        </w:rPr>
        <w:t xml:space="preserve">that assists them </w:t>
      </w:r>
      <w:r w:rsidR="001116E7" w:rsidRPr="001116E7">
        <w:rPr>
          <w:color w:val="auto"/>
          <w:sz w:val="26"/>
          <w:szCs w:val="26"/>
        </w:rPr>
        <w:t>in planning trips</w:t>
      </w:r>
      <w:r w:rsidR="003E5054" w:rsidRPr="00062271">
        <w:rPr>
          <w:color w:val="auto"/>
          <w:sz w:val="26"/>
          <w:szCs w:val="26"/>
        </w:rPr>
        <w:t xml:space="preserve">, based on factors such as kerb ramps, sidewalk width, slope, and indoor lifts, </w:t>
      </w:r>
      <w:r w:rsidR="00B3028B" w:rsidRPr="00062271">
        <w:rPr>
          <w:color w:val="auto"/>
          <w:sz w:val="26"/>
          <w:szCs w:val="26"/>
        </w:rPr>
        <w:t xml:space="preserve"> doesn’t currently exist. </w:t>
      </w:r>
      <w:r w:rsidR="007C7A9D" w:rsidRPr="00062271">
        <w:rPr>
          <w:color w:val="auto"/>
          <w:sz w:val="26"/>
          <w:szCs w:val="26"/>
        </w:rPr>
        <w:t xml:space="preserve">Google Maps is a popular </w:t>
      </w:r>
      <w:r w:rsidR="005A2739" w:rsidRPr="00062271">
        <w:rPr>
          <w:color w:val="auto"/>
          <w:sz w:val="26"/>
          <w:szCs w:val="26"/>
        </w:rPr>
        <w:t xml:space="preserve">mainstream </w:t>
      </w:r>
      <w:r w:rsidR="007C7A9D" w:rsidRPr="00062271">
        <w:rPr>
          <w:color w:val="auto"/>
          <w:sz w:val="26"/>
          <w:szCs w:val="26"/>
        </w:rPr>
        <w:t xml:space="preserve">navigation </w:t>
      </w:r>
      <w:r w:rsidR="00CF5A4F" w:rsidRPr="00062271">
        <w:rPr>
          <w:color w:val="auto"/>
          <w:sz w:val="26"/>
          <w:szCs w:val="26"/>
        </w:rPr>
        <w:t>platform</w:t>
      </w:r>
      <w:r w:rsidR="007C7A9D" w:rsidRPr="00062271">
        <w:rPr>
          <w:color w:val="auto"/>
          <w:sz w:val="26"/>
          <w:szCs w:val="26"/>
        </w:rPr>
        <w:t xml:space="preserve">, </w:t>
      </w:r>
      <w:r w:rsidR="005A2739" w:rsidRPr="00062271">
        <w:rPr>
          <w:color w:val="auto"/>
          <w:sz w:val="26"/>
          <w:szCs w:val="26"/>
        </w:rPr>
        <w:t>and a key functionality is that it</w:t>
      </w:r>
      <w:r w:rsidR="000C7265" w:rsidRPr="00062271">
        <w:rPr>
          <w:color w:val="auto"/>
          <w:sz w:val="26"/>
          <w:szCs w:val="26"/>
        </w:rPr>
        <w:t xml:space="preserve"> </w:t>
      </w:r>
      <w:r w:rsidR="005A2739" w:rsidRPr="00062271">
        <w:rPr>
          <w:color w:val="auto"/>
          <w:sz w:val="26"/>
          <w:szCs w:val="26"/>
        </w:rPr>
        <w:t>finds</w:t>
      </w:r>
      <w:r w:rsidR="000C7265" w:rsidRPr="00062271">
        <w:rPr>
          <w:color w:val="auto"/>
          <w:sz w:val="26"/>
          <w:szCs w:val="26"/>
        </w:rPr>
        <w:t xml:space="preserve"> the shortest path</w:t>
      </w:r>
      <w:r w:rsidR="00773C6B" w:rsidRPr="00062271">
        <w:rPr>
          <w:color w:val="auto"/>
          <w:sz w:val="26"/>
          <w:szCs w:val="26"/>
        </w:rPr>
        <w:t>,</w:t>
      </w:r>
      <w:r w:rsidR="005A2739" w:rsidRPr="00062271">
        <w:rPr>
          <w:color w:val="auto"/>
          <w:sz w:val="26"/>
          <w:szCs w:val="26"/>
        </w:rPr>
        <w:t xml:space="preserve"> however</w:t>
      </w:r>
      <w:r w:rsidR="001116E7">
        <w:rPr>
          <w:color w:val="auto"/>
          <w:sz w:val="26"/>
          <w:szCs w:val="26"/>
        </w:rPr>
        <w:t>,</w:t>
      </w:r>
      <w:r w:rsidR="00773C6B" w:rsidRPr="00062271">
        <w:rPr>
          <w:color w:val="auto"/>
          <w:sz w:val="26"/>
          <w:szCs w:val="26"/>
        </w:rPr>
        <w:t xml:space="preserve"> it doesn’t consider the factors listed</w:t>
      </w:r>
      <w:r w:rsidR="005A2739" w:rsidRPr="00062271">
        <w:rPr>
          <w:color w:val="auto"/>
          <w:sz w:val="26"/>
          <w:szCs w:val="26"/>
        </w:rPr>
        <w:t xml:space="preserve"> above</w:t>
      </w:r>
      <w:r w:rsidR="000C7265" w:rsidRPr="00062271">
        <w:rPr>
          <w:color w:val="auto"/>
          <w:sz w:val="26"/>
          <w:szCs w:val="26"/>
        </w:rPr>
        <w:t xml:space="preserve">. </w:t>
      </w:r>
      <w:r w:rsidR="007315C2" w:rsidRPr="00062271">
        <w:rPr>
          <w:color w:val="auto"/>
          <w:sz w:val="26"/>
          <w:szCs w:val="26"/>
        </w:rPr>
        <w:t xml:space="preserve">These factors are vital for wheelchair users. </w:t>
      </w:r>
      <w:r w:rsidR="004A09DA" w:rsidRPr="00062271">
        <w:rPr>
          <w:color w:val="auto"/>
          <w:sz w:val="26"/>
          <w:szCs w:val="26"/>
        </w:rPr>
        <w:t>The aim of this project</w:t>
      </w:r>
      <w:r w:rsidR="00C45369" w:rsidRPr="00062271">
        <w:rPr>
          <w:color w:val="auto"/>
          <w:sz w:val="26"/>
          <w:szCs w:val="26"/>
        </w:rPr>
        <w:t xml:space="preserve">, and thus the problem </w:t>
      </w:r>
      <w:r w:rsidR="00E50D4F" w:rsidRPr="00062271">
        <w:rPr>
          <w:color w:val="auto"/>
          <w:sz w:val="26"/>
          <w:szCs w:val="26"/>
        </w:rPr>
        <w:t>to be solved,</w:t>
      </w:r>
      <w:r w:rsidR="004A09DA" w:rsidRPr="00062271">
        <w:rPr>
          <w:color w:val="auto"/>
          <w:sz w:val="26"/>
          <w:szCs w:val="26"/>
        </w:rPr>
        <w:t xml:space="preserve"> is to design</w:t>
      </w:r>
      <w:r w:rsidR="008B0CDB" w:rsidRPr="00062271">
        <w:rPr>
          <w:color w:val="auto"/>
          <w:sz w:val="26"/>
          <w:szCs w:val="26"/>
        </w:rPr>
        <w:t xml:space="preserve"> </w:t>
      </w:r>
      <w:r w:rsidR="001116E7">
        <w:rPr>
          <w:color w:val="auto"/>
          <w:sz w:val="26"/>
          <w:szCs w:val="26"/>
        </w:rPr>
        <w:t xml:space="preserve">a </w:t>
      </w:r>
      <w:r w:rsidR="00AE6730" w:rsidRPr="00062271">
        <w:rPr>
          <w:color w:val="auto"/>
          <w:sz w:val="26"/>
          <w:szCs w:val="26"/>
        </w:rPr>
        <w:t xml:space="preserve">navigation </w:t>
      </w:r>
      <w:r w:rsidR="00CF5A4F" w:rsidRPr="00062271">
        <w:rPr>
          <w:color w:val="auto"/>
          <w:sz w:val="26"/>
          <w:szCs w:val="26"/>
        </w:rPr>
        <w:t>map</w:t>
      </w:r>
      <w:r w:rsidR="008B0CDB" w:rsidRPr="00062271">
        <w:rPr>
          <w:color w:val="auto"/>
          <w:sz w:val="26"/>
          <w:szCs w:val="26"/>
        </w:rPr>
        <w:t xml:space="preserve"> </w:t>
      </w:r>
      <w:r w:rsidR="005077FF" w:rsidRPr="00062271">
        <w:rPr>
          <w:color w:val="auto"/>
          <w:sz w:val="26"/>
          <w:szCs w:val="26"/>
        </w:rPr>
        <w:t xml:space="preserve">for wheelchair users </w:t>
      </w:r>
      <w:r w:rsidR="008B0CDB" w:rsidRPr="00062271">
        <w:rPr>
          <w:color w:val="auto"/>
          <w:sz w:val="26"/>
          <w:szCs w:val="26"/>
        </w:rPr>
        <w:t xml:space="preserve">that considers </w:t>
      </w:r>
      <w:r w:rsidR="00637B89" w:rsidRPr="00062271">
        <w:rPr>
          <w:color w:val="auto"/>
          <w:sz w:val="26"/>
          <w:szCs w:val="26"/>
        </w:rPr>
        <w:t xml:space="preserve">accessibility </w:t>
      </w:r>
      <w:r w:rsidR="00201A3C" w:rsidRPr="00062271">
        <w:rPr>
          <w:color w:val="auto"/>
          <w:sz w:val="26"/>
          <w:szCs w:val="26"/>
        </w:rPr>
        <w:t>factors and</w:t>
      </w:r>
      <w:r w:rsidR="00637B89" w:rsidRPr="00062271">
        <w:rPr>
          <w:color w:val="auto"/>
          <w:sz w:val="26"/>
          <w:szCs w:val="26"/>
        </w:rPr>
        <w:t xml:space="preserve"> </w:t>
      </w:r>
      <w:r w:rsidR="005077FF" w:rsidRPr="00062271">
        <w:rPr>
          <w:color w:val="auto"/>
          <w:sz w:val="26"/>
          <w:szCs w:val="26"/>
        </w:rPr>
        <w:t>find</w:t>
      </w:r>
      <w:r w:rsidR="00201A3C" w:rsidRPr="00062271">
        <w:rPr>
          <w:color w:val="auto"/>
          <w:sz w:val="26"/>
          <w:szCs w:val="26"/>
        </w:rPr>
        <w:t>s</w:t>
      </w:r>
      <w:r w:rsidR="005077FF" w:rsidRPr="00062271">
        <w:rPr>
          <w:color w:val="auto"/>
          <w:sz w:val="26"/>
          <w:szCs w:val="26"/>
        </w:rPr>
        <w:t xml:space="preserve"> the shortest path </w:t>
      </w:r>
      <w:r w:rsidR="00B24CEC" w:rsidRPr="00062271">
        <w:rPr>
          <w:color w:val="auto"/>
          <w:sz w:val="26"/>
          <w:szCs w:val="26"/>
        </w:rPr>
        <w:t>between two points.</w:t>
      </w:r>
    </w:p>
    <w:p w14:paraId="7B70B1C1" w14:textId="741A1056" w:rsidR="00631E5A" w:rsidRPr="00062271" w:rsidRDefault="00B24CEC" w:rsidP="00062271">
      <w:pPr>
        <w:pStyle w:val="Content"/>
        <w:jc w:val="both"/>
        <w:rPr>
          <w:color w:val="auto"/>
          <w:sz w:val="26"/>
          <w:szCs w:val="26"/>
        </w:rPr>
      </w:pPr>
      <w:r w:rsidRPr="00062271">
        <w:rPr>
          <w:color w:val="auto"/>
          <w:sz w:val="26"/>
          <w:szCs w:val="26"/>
        </w:rPr>
        <w:t xml:space="preserve">The developed </w:t>
      </w:r>
      <w:r w:rsidR="00CF5A4F" w:rsidRPr="00062271">
        <w:rPr>
          <w:color w:val="auto"/>
          <w:sz w:val="26"/>
          <w:szCs w:val="26"/>
        </w:rPr>
        <w:t>map</w:t>
      </w:r>
      <w:r w:rsidRPr="00062271">
        <w:rPr>
          <w:color w:val="auto"/>
          <w:sz w:val="26"/>
          <w:szCs w:val="26"/>
        </w:rPr>
        <w:t xml:space="preserve"> will enable wheelchair users to navigate safely and efficiently, from their initial location to their desired location. </w:t>
      </w:r>
      <w:r w:rsidR="006428B9" w:rsidRPr="00062271">
        <w:rPr>
          <w:color w:val="auto"/>
          <w:sz w:val="26"/>
          <w:szCs w:val="26"/>
        </w:rPr>
        <w:t xml:space="preserve"> </w:t>
      </w:r>
      <w:r w:rsidR="005643B2" w:rsidRPr="00062271">
        <w:rPr>
          <w:color w:val="auto"/>
          <w:sz w:val="26"/>
          <w:szCs w:val="26"/>
        </w:rPr>
        <w:t xml:space="preserve">The </w:t>
      </w:r>
      <w:r w:rsidR="0016737B" w:rsidRPr="00062271">
        <w:rPr>
          <w:color w:val="auto"/>
          <w:sz w:val="26"/>
          <w:szCs w:val="26"/>
        </w:rPr>
        <w:t>map</w:t>
      </w:r>
      <w:r w:rsidR="005643B2" w:rsidRPr="00062271">
        <w:rPr>
          <w:color w:val="auto"/>
          <w:sz w:val="26"/>
          <w:szCs w:val="26"/>
        </w:rPr>
        <w:t xml:space="preserve"> </w:t>
      </w:r>
      <w:r w:rsidR="00243D9F" w:rsidRPr="00062271">
        <w:rPr>
          <w:color w:val="auto"/>
          <w:sz w:val="26"/>
          <w:szCs w:val="26"/>
        </w:rPr>
        <w:t>will mainly be</w:t>
      </w:r>
      <w:r w:rsidR="00B93A4E" w:rsidRPr="00062271">
        <w:rPr>
          <w:color w:val="auto"/>
          <w:sz w:val="26"/>
          <w:szCs w:val="26"/>
        </w:rPr>
        <w:t xml:space="preserve"> </w:t>
      </w:r>
      <w:r w:rsidR="00631E5A" w:rsidRPr="00062271">
        <w:rPr>
          <w:color w:val="auto"/>
          <w:sz w:val="26"/>
          <w:szCs w:val="26"/>
        </w:rPr>
        <w:t>focused on</w:t>
      </w:r>
      <w:r w:rsidR="005643B2" w:rsidRPr="00062271">
        <w:rPr>
          <w:color w:val="auto"/>
          <w:sz w:val="26"/>
          <w:szCs w:val="26"/>
        </w:rPr>
        <w:t xml:space="preserve"> </w:t>
      </w:r>
      <w:r w:rsidR="00B623B8" w:rsidRPr="00062271">
        <w:rPr>
          <w:color w:val="auto"/>
          <w:sz w:val="26"/>
          <w:szCs w:val="26"/>
        </w:rPr>
        <w:t xml:space="preserve">the suburb </w:t>
      </w:r>
      <w:r w:rsidR="00631E5A" w:rsidRPr="00062271">
        <w:rPr>
          <w:color w:val="auto"/>
          <w:sz w:val="26"/>
          <w:szCs w:val="26"/>
        </w:rPr>
        <w:t xml:space="preserve">called </w:t>
      </w:r>
      <w:r w:rsidR="00B623B8" w:rsidRPr="00062271">
        <w:rPr>
          <w:color w:val="auto"/>
          <w:sz w:val="26"/>
          <w:szCs w:val="26"/>
        </w:rPr>
        <w:t>Cranbourne</w:t>
      </w:r>
      <w:r w:rsidR="006825E4" w:rsidRPr="00062271">
        <w:rPr>
          <w:color w:val="auto"/>
          <w:sz w:val="26"/>
          <w:szCs w:val="26"/>
        </w:rPr>
        <w:t xml:space="preserve">, </w:t>
      </w:r>
      <w:r w:rsidR="0016737B" w:rsidRPr="00062271">
        <w:rPr>
          <w:color w:val="auto"/>
          <w:sz w:val="26"/>
          <w:szCs w:val="26"/>
        </w:rPr>
        <w:t>located in Victoria, Australia, with a postcode of 3977.</w:t>
      </w:r>
      <w:r w:rsidR="00B93A4E" w:rsidRPr="00062271">
        <w:rPr>
          <w:color w:val="auto"/>
          <w:sz w:val="26"/>
          <w:szCs w:val="26"/>
        </w:rPr>
        <w:t xml:space="preserve"> But it will also</w:t>
      </w:r>
      <w:r w:rsidR="00243D9F" w:rsidRPr="00062271">
        <w:rPr>
          <w:color w:val="auto"/>
          <w:sz w:val="26"/>
          <w:szCs w:val="26"/>
        </w:rPr>
        <w:t xml:space="preserve"> cover some facilities of </w:t>
      </w:r>
      <w:r w:rsidR="00657D01" w:rsidRPr="00062271">
        <w:rPr>
          <w:color w:val="auto"/>
          <w:sz w:val="26"/>
          <w:szCs w:val="26"/>
        </w:rPr>
        <w:t>relevance</w:t>
      </w:r>
      <w:r w:rsidR="00243D9F" w:rsidRPr="00062271">
        <w:rPr>
          <w:color w:val="auto"/>
          <w:sz w:val="26"/>
          <w:szCs w:val="26"/>
        </w:rPr>
        <w:t xml:space="preserve"> in surrounding suburbs such as Cranbourne East, </w:t>
      </w:r>
      <w:r w:rsidR="00BF418A" w:rsidRPr="00062271">
        <w:rPr>
          <w:color w:val="auto"/>
          <w:sz w:val="26"/>
          <w:szCs w:val="26"/>
        </w:rPr>
        <w:t xml:space="preserve">or </w:t>
      </w:r>
      <w:r w:rsidR="00243D9F" w:rsidRPr="00062271">
        <w:rPr>
          <w:color w:val="auto"/>
          <w:sz w:val="26"/>
          <w:szCs w:val="26"/>
        </w:rPr>
        <w:t xml:space="preserve">Cranbourne </w:t>
      </w:r>
      <w:r w:rsidR="00657D01" w:rsidRPr="00062271">
        <w:rPr>
          <w:color w:val="auto"/>
          <w:sz w:val="26"/>
          <w:szCs w:val="26"/>
        </w:rPr>
        <w:t>Nort</w:t>
      </w:r>
      <w:r w:rsidR="00BF418A" w:rsidRPr="00062271">
        <w:rPr>
          <w:color w:val="auto"/>
          <w:sz w:val="26"/>
          <w:szCs w:val="26"/>
        </w:rPr>
        <w:t>h</w:t>
      </w:r>
      <w:r w:rsidR="00243D9F" w:rsidRPr="00062271">
        <w:rPr>
          <w:color w:val="auto"/>
          <w:sz w:val="26"/>
          <w:szCs w:val="26"/>
        </w:rPr>
        <w:t>.</w:t>
      </w:r>
      <w:r w:rsidR="004F5459" w:rsidRPr="00062271">
        <w:rPr>
          <w:color w:val="auto"/>
          <w:sz w:val="26"/>
          <w:szCs w:val="26"/>
        </w:rPr>
        <w:t xml:space="preserve"> These suburbs also fall in the category of </w:t>
      </w:r>
      <w:r w:rsidR="00D77A14" w:rsidRPr="00062271">
        <w:rPr>
          <w:color w:val="auto"/>
          <w:sz w:val="26"/>
          <w:szCs w:val="26"/>
        </w:rPr>
        <w:t>southeast</w:t>
      </w:r>
      <w:r w:rsidR="004F5459" w:rsidRPr="00062271">
        <w:rPr>
          <w:color w:val="auto"/>
          <w:sz w:val="26"/>
          <w:szCs w:val="26"/>
        </w:rPr>
        <w:t xml:space="preserve"> suburbs</w:t>
      </w:r>
      <w:r w:rsidR="00D77A14" w:rsidRPr="00062271">
        <w:rPr>
          <w:color w:val="auto"/>
          <w:sz w:val="26"/>
          <w:szCs w:val="26"/>
        </w:rPr>
        <w:t xml:space="preserve"> in Melbourne</w:t>
      </w:r>
      <w:r w:rsidR="004F5459" w:rsidRPr="00062271">
        <w:rPr>
          <w:color w:val="auto"/>
          <w:sz w:val="26"/>
          <w:szCs w:val="26"/>
        </w:rPr>
        <w:t xml:space="preserve">. </w:t>
      </w:r>
      <w:r w:rsidR="0016737B" w:rsidRPr="00062271">
        <w:rPr>
          <w:color w:val="auto"/>
          <w:sz w:val="26"/>
          <w:szCs w:val="26"/>
        </w:rPr>
        <w:t>The map</w:t>
      </w:r>
      <w:r w:rsidR="006825E4" w:rsidRPr="00062271">
        <w:rPr>
          <w:color w:val="auto"/>
          <w:sz w:val="26"/>
          <w:szCs w:val="26"/>
        </w:rPr>
        <w:t xml:space="preserve"> may not cover all the facilities</w:t>
      </w:r>
      <w:r w:rsidR="0016737B" w:rsidRPr="00062271">
        <w:rPr>
          <w:color w:val="auto"/>
          <w:sz w:val="26"/>
          <w:szCs w:val="26"/>
        </w:rPr>
        <w:t xml:space="preserve"> in this </w:t>
      </w:r>
      <w:r w:rsidR="00657D01" w:rsidRPr="00062271">
        <w:rPr>
          <w:color w:val="auto"/>
          <w:sz w:val="26"/>
          <w:szCs w:val="26"/>
        </w:rPr>
        <w:t>area</w:t>
      </w:r>
      <w:r w:rsidR="006825E4" w:rsidRPr="00062271">
        <w:rPr>
          <w:color w:val="auto"/>
          <w:sz w:val="26"/>
          <w:szCs w:val="26"/>
        </w:rPr>
        <w:t xml:space="preserve">, but it will focus on the </w:t>
      </w:r>
      <w:r w:rsidR="000752D4" w:rsidRPr="00062271">
        <w:rPr>
          <w:color w:val="auto"/>
          <w:sz w:val="26"/>
          <w:szCs w:val="26"/>
        </w:rPr>
        <w:t xml:space="preserve">facilities most </w:t>
      </w:r>
      <w:r w:rsidR="00BC66D6" w:rsidRPr="00062271">
        <w:rPr>
          <w:color w:val="auto"/>
          <w:sz w:val="26"/>
          <w:szCs w:val="26"/>
        </w:rPr>
        <w:t>essential</w:t>
      </w:r>
      <w:r w:rsidR="000D572A" w:rsidRPr="00062271">
        <w:rPr>
          <w:color w:val="auto"/>
          <w:sz w:val="26"/>
          <w:szCs w:val="26"/>
        </w:rPr>
        <w:t xml:space="preserve"> for wheelchair users' navigation needs.</w:t>
      </w:r>
      <w:r w:rsidR="00BC66D6" w:rsidRPr="00062271">
        <w:rPr>
          <w:color w:val="auto"/>
          <w:sz w:val="26"/>
          <w:szCs w:val="26"/>
        </w:rPr>
        <w:t xml:space="preserve"> </w:t>
      </w:r>
      <w:r w:rsidR="00BD23B7" w:rsidRPr="00062271">
        <w:rPr>
          <w:color w:val="auto"/>
          <w:sz w:val="26"/>
          <w:szCs w:val="26"/>
        </w:rPr>
        <w:t xml:space="preserve">So, </w:t>
      </w:r>
      <w:r w:rsidR="00BC66D6" w:rsidRPr="00062271">
        <w:rPr>
          <w:color w:val="auto"/>
          <w:sz w:val="26"/>
          <w:szCs w:val="26"/>
        </w:rPr>
        <w:t xml:space="preserve">facilities related to healthcare, work, </w:t>
      </w:r>
      <w:r w:rsidR="00243C67" w:rsidRPr="00062271">
        <w:rPr>
          <w:color w:val="auto"/>
          <w:sz w:val="26"/>
          <w:szCs w:val="26"/>
        </w:rPr>
        <w:t xml:space="preserve">bathrooms, and some entertainment. </w:t>
      </w:r>
    </w:p>
    <w:p w14:paraId="53F9610B" w14:textId="3E60B93A" w:rsidR="005643B2" w:rsidRPr="00062271" w:rsidRDefault="00DC1397" w:rsidP="00062271">
      <w:pPr>
        <w:pStyle w:val="Content"/>
        <w:jc w:val="both"/>
        <w:rPr>
          <w:color w:val="auto"/>
          <w:sz w:val="26"/>
          <w:szCs w:val="26"/>
        </w:rPr>
      </w:pPr>
      <w:r w:rsidRPr="00062271">
        <w:rPr>
          <w:color w:val="auto"/>
          <w:sz w:val="26"/>
          <w:szCs w:val="26"/>
        </w:rPr>
        <w:t>Wheelchair use</w:t>
      </w:r>
      <w:r w:rsidR="004B736C">
        <w:rPr>
          <w:color w:val="auto"/>
          <w:sz w:val="26"/>
          <w:szCs w:val="26"/>
        </w:rPr>
        <w:t>r</w:t>
      </w:r>
      <w:r w:rsidRPr="00062271">
        <w:rPr>
          <w:color w:val="auto"/>
          <w:sz w:val="26"/>
          <w:szCs w:val="26"/>
        </w:rPr>
        <w:t xml:space="preserve">s cannot drive, so they will use the map </w:t>
      </w:r>
      <w:r w:rsidR="00230126" w:rsidRPr="00062271">
        <w:rPr>
          <w:color w:val="auto"/>
          <w:sz w:val="26"/>
          <w:szCs w:val="26"/>
        </w:rPr>
        <w:t xml:space="preserve">to help them navigate </w:t>
      </w:r>
      <w:r w:rsidR="004B736C">
        <w:rPr>
          <w:color w:val="auto"/>
          <w:sz w:val="26"/>
          <w:szCs w:val="26"/>
        </w:rPr>
        <w:t>i</w:t>
      </w:r>
      <w:r w:rsidR="00230126" w:rsidRPr="00062271">
        <w:rPr>
          <w:color w:val="auto"/>
          <w:sz w:val="26"/>
          <w:szCs w:val="26"/>
        </w:rPr>
        <w:t>n their wheelchair.</w:t>
      </w:r>
      <w:r w:rsidR="008C78D6" w:rsidRPr="00062271">
        <w:rPr>
          <w:color w:val="auto"/>
          <w:sz w:val="26"/>
          <w:szCs w:val="26"/>
        </w:rPr>
        <w:t xml:space="preserve"> On average, manual wheelchair users have a speed of 0.77 meters per second</w:t>
      </w:r>
      <w:r w:rsidR="0095777A" w:rsidRPr="00062271">
        <w:rPr>
          <w:color w:val="auto"/>
          <w:sz w:val="26"/>
          <w:szCs w:val="26"/>
        </w:rPr>
        <w:t xml:space="preserve"> (Wheelchair Usage, n.d.)</w:t>
      </w:r>
      <w:r w:rsidR="008C78D6" w:rsidRPr="00062271">
        <w:rPr>
          <w:color w:val="auto"/>
          <w:sz w:val="26"/>
          <w:szCs w:val="26"/>
        </w:rPr>
        <w:t xml:space="preserve">, so this information will be used when finding the </w:t>
      </w:r>
      <w:r w:rsidR="0095777A" w:rsidRPr="00062271">
        <w:rPr>
          <w:color w:val="auto"/>
          <w:sz w:val="26"/>
          <w:szCs w:val="26"/>
        </w:rPr>
        <w:t>‘distance’ between locations.</w:t>
      </w:r>
      <w:r w:rsidR="00763E93" w:rsidRPr="00062271">
        <w:rPr>
          <w:color w:val="auto"/>
          <w:sz w:val="26"/>
          <w:szCs w:val="26"/>
        </w:rPr>
        <w:t xml:space="preserve"> The map will aim to help wheelchair users find the shortest route for </w:t>
      </w:r>
      <w:r w:rsidR="00062271" w:rsidRPr="00062271">
        <w:rPr>
          <w:color w:val="auto"/>
          <w:sz w:val="26"/>
          <w:szCs w:val="26"/>
        </w:rPr>
        <w:t>them and</w:t>
      </w:r>
      <w:r w:rsidR="00763E93" w:rsidRPr="00062271">
        <w:rPr>
          <w:color w:val="auto"/>
          <w:sz w:val="26"/>
          <w:szCs w:val="26"/>
        </w:rPr>
        <w:t xml:space="preserve"> indicate the landmarks </w:t>
      </w:r>
      <w:r w:rsidR="00091DCE">
        <w:rPr>
          <w:color w:val="auto"/>
          <w:sz w:val="26"/>
          <w:szCs w:val="26"/>
        </w:rPr>
        <w:t>they will pass through in their journey</w:t>
      </w:r>
      <w:r w:rsidR="00763E93" w:rsidRPr="00062271">
        <w:rPr>
          <w:color w:val="auto"/>
          <w:sz w:val="26"/>
          <w:szCs w:val="26"/>
        </w:rPr>
        <w:t>.</w:t>
      </w:r>
    </w:p>
    <w:p w14:paraId="11292BBC" w14:textId="77777777" w:rsidR="00280B58" w:rsidRDefault="00280B58" w:rsidP="004210FA">
      <w:pPr>
        <w:pStyle w:val="Content"/>
        <w:jc w:val="both"/>
        <w:rPr>
          <w:color w:val="auto"/>
        </w:rPr>
      </w:pPr>
    </w:p>
    <w:p w14:paraId="7C23EFA0" w14:textId="77777777" w:rsidR="00280B58" w:rsidRDefault="00280B58" w:rsidP="006428B9">
      <w:pPr>
        <w:pStyle w:val="Content"/>
        <w:jc w:val="both"/>
        <w:rPr>
          <w:color w:val="auto"/>
        </w:rPr>
      </w:pPr>
    </w:p>
    <w:p w14:paraId="0288A2CB" w14:textId="77777777" w:rsidR="00280B58" w:rsidRDefault="00280B58" w:rsidP="006428B9">
      <w:pPr>
        <w:pStyle w:val="Content"/>
        <w:jc w:val="both"/>
        <w:rPr>
          <w:color w:val="auto"/>
        </w:rPr>
      </w:pPr>
    </w:p>
    <w:p w14:paraId="6BBFAF5F" w14:textId="77777777" w:rsidR="00280B58" w:rsidRDefault="00280B58" w:rsidP="006428B9">
      <w:pPr>
        <w:pStyle w:val="Content"/>
        <w:jc w:val="both"/>
        <w:rPr>
          <w:color w:val="auto"/>
        </w:rPr>
      </w:pPr>
    </w:p>
    <w:p w14:paraId="0A65E2C8" w14:textId="77777777" w:rsidR="00280B58" w:rsidRDefault="00280B58" w:rsidP="006428B9">
      <w:pPr>
        <w:pStyle w:val="Content"/>
        <w:jc w:val="both"/>
        <w:rPr>
          <w:color w:val="auto"/>
        </w:rPr>
      </w:pPr>
    </w:p>
    <w:p w14:paraId="0B53274B" w14:textId="77777777" w:rsidR="00280B58" w:rsidRDefault="00280B58" w:rsidP="006428B9">
      <w:pPr>
        <w:pStyle w:val="Content"/>
        <w:jc w:val="both"/>
        <w:rPr>
          <w:color w:val="auto"/>
        </w:rPr>
      </w:pPr>
    </w:p>
    <w:p w14:paraId="19A4EC20" w14:textId="77777777" w:rsidR="00280B58" w:rsidRDefault="00280B58" w:rsidP="006428B9">
      <w:pPr>
        <w:pStyle w:val="Content"/>
        <w:jc w:val="both"/>
        <w:rPr>
          <w:color w:val="auto"/>
        </w:rPr>
      </w:pPr>
    </w:p>
    <w:p w14:paraId="0497F237" w14:textId="77777777" w:rsidR="00280B58" w:rsidRDefault="00280B58" w:rsidP="006428B9">
      <w:pPr>
        <w:pStyle w:val="Content"/>
        <w:jc w:val="both"/>
        <w:rPr>
          <w:color w:val="auto"/>
        </w:rPr>
      </w:pPr>
    </w:p>
    <w:p w14:paraId="1121982D" w14:textId="77777777" w:rsidR="00280B58" w:rsidRPr="006D3AE5" w:rsidRDefault="00280B58" w:rsidP="006428B9">
      <w:pPr>
        <w:pStyle w:val="Content"/>
        <w:jc w:val="both"/>
        <w:rPr>
          <w:color w:val="auto"/>
        </w:rPr>
      </w:pPr>
    </w:p>
    <w:p w14:paraId="1A39FCD9" w14:textId="31EBC561" w:rsidR="004C6740" w:rsidRDefault="004C6740" w:rsidP="006428B9">
      <w:pPr>
        <w:pStyle w:val="Heading1"/>
        <w:jc w:val="both"/>
      </w:pPr>
      <w:bookmarkStart w:id="1" w:name="_Toc164701843"/>
      <w:r>
        <w:lastRenderedPageBreak/>
        <w:t>My Approach</w:t>
      </w:r>
      <w:bookmarkEnd w:id="1"/>
    </w:p>
    <w:p w14:paraId="1060D5B6" w14:textId="77777777" w:rsidR="00283D3D" w:rsidRPr="00283D3D" w:rsidRDefault="00283D3D" w:rsidP="00283D3D">
      <w:pPr>
        <w:pStyle w:val="Content"/>
        <w:jc w:val="both"/>
        <w:rPr>
          <w:color w:val="auto"/>
          <w:sz w:val="26"/>
          <w:szCs w:val="26"/>
        </w:rPr>
      </w:pPr>
      <w:r w:rsidRPr="00283D3D">
        <w:rPr>
          <w:color w:val="auto"/>
          <w:sz w:val="26"/>
          <w:szCs w:val="26"/>
        </w:rPr>
        <w:t xml:space="preserve">The route planning methodology in this project is aligned with different computational intelligence concepts and problem-solving techniques. </w:t>
      </w:r>
    </w:p>
    <w:p w14:paraId="6DF36B86" w14:textId="77777777" w:rsidR="00283D3D" w:rsidRPr="00283D3D" w:rsidRDefault="00283D3D" w:rsidP="00283D3D">
      <w:pPr>
        <w:pStyle w:val="Content"/>
        <w:jc w:val="both"/>
        <w:rPr>
          <w:color w:val="auto"/>
          <w:sz w:val="26"/>
          <w:szCs w:val="26"/>
        </w:rPr>
      </w:pPr>
      <w:r w:rsidRPr="00283D3D">
        <w:rPr>
          <w:color w:val="auto"/>
          <w:sz w:val="26"/>
          <w:szCs w:val="26"/>
        </w:rPr>
        <w:t xml:space="preserve">The goal-based agent (Lee, 2024) is the program/algorithm which has the aim of searching for the shortest path, whilst also considering accessibility factors. </w:t>
      </w:r>
    </w:p>
    <w:p w14:paraId="2E70EDAA" w14:textId="77777777" w:rsidR="00283D3D" w:rsidRPr="00283D3D" w:rsidRDefault="00283D3D" w:rsidP="00283D3D">
      <w:pPr>
        <w:pStyle w:val="Content"/>
        <w:jc w:val="both"/>
        <w:rPr>
          <w:color w:val="auto"/>
          <w:sz w:val="26"/>
          <w:szCs w:val="26"/>
        </w:rPr>
      </w:pPr>
      <w:r w:rsidRPr="00283D3D">
        <w:rPr>
          <w:color w:val="auto"/>
          <w:sz w:val="26"/>
          <w:szCs w:val="26"/>
        </w:rPr>
        <w:t>The environment is the map itself, which contains the nodes (locations).</w:t>
      </w:r>
    </w:p>
    <w:p w14:paraId="3D5A6182" w14:textId="77777777" w:rsidR="00283D3D" w:rsidRDefault="00283D3D" w:rsidP="00283D3D">
      <w:pPr>
        <w:pStyle w:val="Content"/>
        <w:jc w:val="both"/>
        <w:rPr>
          <w:color w:val="auto"/>
          <w:sz w:val="26"/>
          <w:szCs w:val="26"/>
        </w:rPr>
      </w:pPr>
      <w:r w:rsidRPr="00283D3D">
        <w:rPr>
          <w:color w:val="auto"/>
          <w:sz w:val="26"/>
          <w:szCs w:val="26"/>
        </w:rPr>
        <w:t xml:space="preserve">The search strategy used will be the A* algorithm, which combines the benefits of the greedy search algorithm and the uniform-cost algorithm. Thus, when finding the shortest route, paths that are already ‘expensive’ will not be explored by the program. </w:t>
      </w:r>
    </w:p>
    <w:p w14:paraId="36E389A6" w14:textId="0E039CC6" w:rsidR="00F60147" w:rsidRPr="00283D3D" w:rsidRDefault="00F60147" w:rsidP="00283D3D">
      <w:pPr>
        <w:pStyle w:val="Content"/>
        <w:jc w:val="both"/>
        <w:rPr>
          <w:color w:val="auto"/>
          <w:sz w:val="26"/>
          <w:szCs w:val="26"/>
        </w:rPr>
      </w:pPr>
      <w:r>
        <w:rPr>
          <w:color w:val="auto"/>
          <w:sz w:val="26"/>
          <w:szCs w:val="26"/>
        </w:rPr>
        <w:t xml:space="preserve">For comparison purposes, </w:t>
      </w:r>
      <w:r w:rsidR="00233F91">
        <w:rPr>
          <w:color w:val="auto"/>
          <w:sz w:val="26"/>
          <w:szCs w:val="26"/>
        </w:rPr>
        <w:t xml:space="preserve">an agent that uses </w:t>
      </w:r>
      <w:r w:rsidRPr="00F60147">
        <w:rPr>
          <w:color w:val="auto"/>
          <w:sz w:val="26"/>
          <w:szCs w:val="26"/>
        </w:rPr>
        <w:t xml:space="preserve">Dijkstra’s </w:t>
      </w:r>
      <w:r w:rsidR="00B06234">
        <w:rPr>
          <w:color w:val="auto"/>
          <w:sz w:val="26"/>
          <w:szCs w:val="26"/>
        </w:rPr>
        <w:t>a</w:t>
      </w:r>
      <w:r w:rsidRPr="00F60147">
        <w:rPr>
          <w:color w:val="auto"/>
          <w:sz w:val="26"/>
          <w:szCs w:val="26"/>
        </w:rPr>
        <w:t>lgorithm</w:t>
      </w:r>
      <w:r w:rsidR="00233F91">
        <w:rPr>
          <w:color w:val="auto"/>
          <w:sz w:val="26"/>
          <w:szCs w:val="26"/>
        </w:rPr>
        <w:t xml:space="preserve"> </w:t>
      </w:r>
      <w:r w:rsidR="007B5CD1">
        <w:rPr>
          <w:color w:val="auto"/>
          <w:sz w:val="26"/>
          <w:szCs w:val="26"/>
        </w:rPr>
        <w:t xml:space="preserve">instead of the A* </w:t>
      </w:r>
      <w:r w:rsidR="00BB3A66">
        <w:rPr>
          <w:color w:val="auto"/>
          <w:sz w:val="26"/>
          <w:szCs w:val="26"/>
        </w:rPr>
        <w:t xml:space="preserve">search </w:t>
      </w:r>
      <w:r w:rsidR="007B5CD1">
        <w:rPr>
          <w:color w:val="auto"/>
          <w:sz w:val="26"/>
          <w:szCs w:val="26"/>
        </w:rPr>
        <w:t xml:space="preserve">algorithm, </w:t>
      </w:r>
      <w:r w:rsidR="00233F91">
        <w:rPr>
          <w:color w:val="auto"/>
          <w:sz w:val="26"/>
          <w:szCs w:val="26"/>
        </w:rPr>
        <w:t xml:space="preserve">will also be </w:t>
      </w:r>
      <w:r w:rsidR="00BB3A66">
        <w:rPr>
          <w:color w:val="auto"/>
          <w:sz w:val="26"/>
          <w:szCs w:val="26"/>
        </w:rPr>
        <w:t>developed</w:t>
      </w:r>
      <w:r w:rsidR="00233F91">
        <w:rPr>
          <w:color w:val="auto"/>
          <w:sz w:val="26"/>
          <w:szCs w:val="26"/>
        </w:rPr>
        <w:t xml:space="preserve"> at the end. </w:t>
      </w:r>
    </w:p>
    <w:p w14:paraId="4F5B8E65" w14:textId="77777777" w:rsidR="00283D3D" w:rsidRPr="00283D3D" w:rsidRDefault="00283D3D" w:rsidP="00283D3D">
      <w:pPr>
        <w:pStyle w:val="Content"/>
        <w:jc w:val="both"/>
        <w:rPr>
          <w:color w:val="auto"/>
          <w:sz w:val="26"/>
          <w:szCs w:val="26"/>
        </w:rPr>
      </w:pPr>
      <w:r w:rsidRPr="00283D3D">
        <w:rPr>
          <w:color w:val="auto"/>
          <w:sz w:val="26"/>
          <w:szCs w:val="26"/>
        </w:rPr>
        <w:t>The evaluation function for the A* algorithm is f(n) = g(n) + h(n).</w:t>
      </w:r>
    </w:p>
    <w:p w14:paraId="06728E30" w14:textId="570BF56C" w:rsidR="00283D3D" w:rsidRPr="00283D3D" w:rsidRDefault="00283D3D" w:rsidP="00327AAE">
      <w:pPr>
        <w:pStyle w:val="Content"/>
        <w:numPr>
          <w:ilvl w:val="0"/>
          <w:numId w:val="4"/>
        </w:numPr>
        <w:jc w:val="both"/>
        <w:rPr>
          <w:color w:val="auto"/>
          <w:sz w:val="26"/>
          <w:szCs w:val="26"/>
        </w:rPr>
      </w:pPr>
      <w:r w:rsidRPr="00283D3D">
        <w:rPr>
          <w:color w:val="auto"/>
          <w:sz w:val="26"/>
          <w:szCs w:val="26"/>
        </w:rPr>
        <w:t>g(n) is the cost to reach n so far.</w:t>
      </w:r>
    </w:p>
    <w:p w14:paraId="73C58493" w14:textId="3B3F0FE8" w:rsidR="00283D3D" w:rsidRPr="00283D3D" w:rsidRDefault="00283D3D" w:rsidP="00327AAE">
      <w:pPr>
        <w:pStyle w:val="Content"/>
        <w:numPr>
          <w:ilvl w:val="0"/>
          <w:numId w:val="4"/>
        </w:numPr>
        <w:jc w:val="both"/>
        <w:rPr>
          <w:color w:val="auto"/>
          <w:sz w:val="26"/>
          <w:szCs w:val="26"/>
        </w:rPr>
      </w:pPr>
      <w:r w:rsidRPr="00283D3D">
        <w:rPr>
          <w:color w:val="auto"/>
          <w:sz w:val="26"/>
          <w:szCs w:val="26"/>
        </w:rPr>
        <w:t>h(n) is a heuristic to calculate the estimated cost to the goal node from n.</w:t>
      </w:r>
    </w:p>
    <w:p w14:paraId="7B7C03FE" w14:textId="7D521709" w:rsidR="00283D3D" w:rsidRPr="00283D3D" w:rsidRDefault="00283D3D" w:rsidP="00327AAE">
      <w:pPr>
        <w:pStyle w:val="Content"/>
        <w:numPr>
          <w:ilvl w:val="0"/>
          <w:numId w:val="4"/>
        </w:numPr>
        <w:jc w:val="both"/>
        <w:rPr>
          <w:color w:val="auto"/>
          <w:sz w:val="26"/>
          <w:szCs w:val="26"/>
        </w:rPr>
      </w:pPr>
      <w:r w:rsidRPr="00283D3D">
        <w:rPr>
          <w:color w:val="auto"/>
          <w:sz w:val="26"/>
          <w:szCs w:val="26"/>
        </w:rPr>
        <w:t>f(n) is the estimated total cost of the path through n to the goal.</w:t>
      </w:r>
    </w:p>
    <w:p w14:paraId="5FB22C92" w14:textId="77777777" w:rsidR="00283D3D" w:rsidRPr="00283D3D" w:rsidRDefault="00283D3D" w:rsidP="00283D3D">
      <w:pPr>
        <w:pStyle w:val="Content"/>
        <w:jc w:val="both"/>
        <w:rPr>
          <w:color w:val="auto"/>
          <w:sz w:val="26"/>
          <w:szCs w:val="26"/>
        </w:rPr>
      </w:pPr>
      <w:r w:rsidRPr="00283D3D">
        <w:rPr>
          <w:color w:val="auto"/>
          <w:sz w:val="26"/>
          <w:szCs w:val="26"/>
        </w:rPr>
        <w:t>Both g(n) and h(n) will continue to be evaluated in the A* algorithm through each node that is taken to reach the goal. (Lee, 2024)</w:t>
      </w:r>
    </w:p>
    <w:p w14:paraId="5164BC46" w14:textId="77777777" w:rsidR="00283D3D" w:rsidRPr="00283D3D" w:rsidRDefault="00283D3D" w:rsidP="00283D3D">
      <w:pPr>
        <w:pStyle w:val="Content"/>
        <w:jc w:val="both"/>
        <w:rPr>
          <w:color w:val="auto"/>
          <w:sz w:val="26"/>
          <w:szCs w:val="26"/>
        </w:rPr>
      </w:pPr>
      <w:r w:rsidRPr="00283D3D">
        <w:rPr>
          <w:color w:val="auto"/>
          <w:sz w:val="26"/>
          <w:szCs w:val="26"/>
        </w:rPr>
        <w:t>Also in this project,  n means the node/location at which the algorithm has reached so far.</w:t>
      </w:r>
    </w:p>
    <w:p w14:paraId="20979E1A" w14:textId="77777777" w:rsidR="00283D3D" w:rsidRPr="00283D3D" w:rsidRDefault="00283D3D" w:rsidP="00283D3D">
      <w:pPr>
        <w:pStyle w:val="Content"/>
        <w:jc w:val="both"/>
        <w:rPr>
          <w:color w:val="auto"/>
          <w:sz w:val="26"/>
          <w:szCs w:val="26"/>
        </w:rPr>
      </w:pPr>
      <w:r w:rsidRPr="00283D3D">
        <w:rPr>
          <w:color w:val="auto"/>
          <w:sz w:val="26"/>
          <w:szCs w:val="26"/>
        </w:rPr>
        <w:t>This search algorithm is implementable, as observed in practicals during weeks 3 and 4. In the week 3 practical an A* search was used to find the route between suburbs (SIT215_Prac_W3 (AFTER CLASS), 2024). In the week 4 practical different heuristics were used within the A* search algorithm (SIT215_Prac_W4 (AFTER CLASS), 2024). In particular, the week 3 practical demonstrated that the A* search is relevant for graph-based problems, which further justified using this search to solve this problem in this project.</w:t>
      </w:r>
    </w:p>
    <w:p w14:paraId="739908A9" w14:textId="77777777" w:rsidR="00283D3D" w:rsidRPr="00283D3D" w:rsidRDefault="00283D3D" w:rsidP="00283D3D">
      <w:pPr>
        <w:pStyle w:val="Content"/>
        <w:jc w:val="both"/>
        <w:rPr>
          <w:color w:val="auto"/>
          <w:sz w:val="26"/>
          <w:szCs w:val="26"/>
        </w:rPr>
      </w:pPr>
      <w:r w:rsidRPr="00283D3D">
        <w:rPr>
          <w:color w:val="auto"/>
          <w:sz w:val="26"/>
          <w:szCs w:val="26"/>
        </w:rPr>
        <w:t xml:space="preserve"> </w:t>
      </w:r>
    </w:p>
    <w:p w14:paraId="50EE2498" w14:textId="77777777" w:rsidR="00283D3D" w:rsidRPr="00283D3D" w:rsidRDefault="00283D3D" w:rsidP="00283D3D">
      <w:pPr>
        <w:pStyle w:val="Content"/>
        <w:jc w:val="both"/>
        <w:rPr>
          <w:color w:val="auto"/>
          <w:sz w:val="26"/>
          <w:szCs w:val="26"/>
        </w:rPr>
      </w:pPr>
      <w:r w:rsidRPr="00283D3D">
        <w:rPr>
          <w:color w:val="auto"/>
          <w:sz w:val="26"/>
          <w:szCs w:val="26"/>
        </w:rPr>
        <w:t xml:space="preserve">In class discussions examples such as the </w:t>
      </w:r>
      <w:r w:rsidRPr="00566FE2">
        <w:rPr>
          <w:i/>
          <w:iCs/>
          <w:color w:val="auto"/>
          <w:sz w:val="26"/>
          <w:szCs w:val="26"/>
        </w:rPr>
        <w:t>Robotic Assembly Problem</w:t>
      </w:r>
      <w:r w:rsidRPr="00283D3D">
        <w:rPr>
          <w:color w:val="auto"/>
          <w:sz w:val="26"/>
          <w:szCs w:val="26"/>
        </w:rPr>
        <w:t xml:space="preserve"> were discussed, in terms of computational intelligence terms such as states, actions, goal test and path cost (Lee, 2024). These terms can also be used to define and guide the problem-solving in this project. </w:t>
      </w:r>
    </w:p>
    <w:p w14:paraId="5AFEB5F5" w14:textId="77777777" w:rsidR="00283D3D" w:rsidRPr="00283D3D" w:rsidRDefault="00283D3D" w:rsidP="00283D3D">
      <w:pPr>
        <w:pStyle w:val="Content"/>
        <w:jc w:val="both"/>
        <w:rPr>
          <w:color w:val="auto"/>
          <w:sz w:val="26"/>
          <w:szCs w:val="26"/>
        </w:rPr>
      </w:pPr>
      <w:r w:rsidRPr="00283D3D">
        <w:rPr>
          <w:color w:val="auto"/>
          <w:sz w:val="26"/>
          <w:szCs w:val="26"/>
        </w:rPr>
        <w:t xml:space="preserve">The </w:t>
      </w:r>
      <w:r w:rsidRPr="00327AAE">
        <w:rPr>
          <w:b/>
          <w:bCs/>
          <w:color w:val="auto"/>
          <w:sz w:val="26"/>
          <w:szCs w:val="26"/>
        </w:rPr>
        <w:t>Goal Test</w:t>
      </w:r>
      <w:r w:rsidRPr="00283D3D">
        <w:rPr>
          <w:color w:val="auto"/>
          <w:sz w:val="26"/>
          <w:szCs w:val="26"/>
        </w:rPr>
        <w:t xml:space="preserve"> will be that a given state is a goal state, because if it is then that means that a route has been found. The </w:t>
      </w:r>
      <w:r w:rsidRPr="00327AAE">
        <w:rPr>
          <w:b/>
          <w:bCs/>
          <w:color w:val="auto"/>
          <w:sz w:val="26"/>
          <w:szCs w:val="26"/>
        </w:rPr>
        <w:t>States</w:t>
      </w:r>
      <w:r w:rsidRPr="00283D3D">
        <w:rPr>
          <w:color w:val="auto"/>
          <w:sz w:val="26"/>
          <w:szCs w:val="26"/>
        </w:rPr>
        <w:t xml:space="preserve"> will be the node of the graph, so a location. The </w:t>
      </w:r>
      <w:r w:rsidRPr="00327AAE">
        <w:rPr>
          <w:b/>
          <w:bCs/>
          <w:color w:val="auto"/>
          <w:sz w:val="26"/>
          <w:szCs w:val="26"/>
        </w:rPr>
        <w:t>Initial State</w:t>
      </w:r>
      <w:r w:rsidRPr="00283D3D">
        <w:rPr>
          <w:color w:val="auto"/>
          <w:sz w:val="26"/>
          <w:szCs w:val="26"/>
        </w:rPr>
        <w:t xml:space="preserve"> will be the starting node of the user. The </w:t>
      </w:r>
      <w:r w:rsidRPr="00327AAE">
        <w:rPr>
          <w:b/>
          <w:bCs/>
          <w:color w:val="auto"/>
          <w:sz w:val="26"/>
          <w:szCs w:val="26"/>
        </w:rPr>
        <w:t>Actions</w:t>
      </w:r>
      <w:r w:rsidRPr="00283D3D">
        <w:rPr>
          <w:color w:val="auto"/>
          <w:sz w:val="26"/>
          <w:szCs w:val="26"/>
        </w:rPr>
        <w:t xml:space="preserve"> will be the edges between </w:t>
      </w:r>
      <w:proofErr w:type="gramStart"/>
      <w:r w:rsidRPr="00283D3D">
        <w:rPr>
          <w:color w:val="auto"/>
          <w:sz w:val="26"/>
          <w:szCs w:val="26"/>
        </w:rPr>
        <w:t>nodes, since</w:t>
      </w:r>
      <w:proofErr w:type="gramEnd"/>
      <w:r w:rsidRPr="00283D3D">
        <w:rPr>
          <w:color w:val="auto"/>
          <w:sz w:val="26"/>
          <w:szCs w:val="26"/>
        </w:rPr>
        <w:t xml:space="preserve"> they represent possible paths. The </w:t>
      </w:r>
      <w:r w:rsidRPr="00327AAE">
        <w:rPr>
          <w:b/>
          <w:bCs/>
          <w:color w:val="auto"/>
          <w:sz w:val="26"/>
          <w:szCs w:val="26"/>
        </w:rPr>
        <w:t>Path Cost</w:t>
      </w:r>
      <w:r w:rsidRPr="00283D3D">
        <w:rPr>
          <w:color w:val="auto"/>
          <w:sz w:val="26"/>
          <w:szCs w:val="26"/>
        </w:rPr>
        <w:t xml:space="preserve"> will be the cumulative cost of travelling through a path using the A* algorithm. The </w:t>
      </w:r>
      <w:r w:rsidRPr="00327AAE">
        <w:rPr>
          <w:b/>
          <w:bCs/>
          <w:color w:val="auto"/>
          <w:sz w:val="26"/>
          <w:szCs w:val="26"/>
        </w:rPr>
        <w:t>Transition Model</w:t>
      </w:r>
      <w:r w:rsidRPr="00283D3D">
        <w:rPr>
          <w:color w:val="auto"/>
          <w:sz w:val="26"/>
          <w:szCs w:val="26"/>
        </w:rPr>
        <w:t xml:space="preserve"> is when an adjacent node is chosen by the program the node will be arrived at. </w:t>
      </w:r>
    </w:p>
    <w:p w14:paraId="78975091" w14:textId="49716E17" w:rsidR="00283D3D" w:rsidRPr="00283D3D" w:rsidRDefault="00283D3D" w:rsidP="00283D3D">
      <w:pPr>
        <w:pStyle w:val="Content"/>
        <w:jc w:val="both"/>
        <w:rPr>
          <w:color w:val="auto"/>
          <w:sz w:val="26"/>
          <w:szCs w:val="26"/>
        </w:rPr>
      </w:pPr>
      <w:r w:rsidRPr="00283D3D">
        <w:rPr>
          <w:color w:val="auto"/>
          <w:sz w:val="26"/>
          <w:szCs w:val="26"/>
        </w:rPr>
        <w:lastRenderedPageBreak/>
        <w:t>Google’s My Maps feature to find and annotate facilities and routes of interest (see Appendix A). This data was then exported and moved into an Excel Workbook where the necessary calculations could be performed. To find the associated costs between locations, it was necessary to first find the distance between each location</w:t>
      </w:r>
      <w:r w:rsidR="00157095">
        <w:rPr>
          <w:color w:val="auto"/>
          <w:sz w:val="26"/>
          <w:szCs w:val="26"/>
        </w:rPr>
        <w:t xml:space="preserve"> in </w:t>
      </w:r>
      <w:r w:rsidR="00CB1BE4" w:rsidRPr="00CB1BE4">
        <w:rPr>
          <w:color w:val="auto"/>
          <w:sz w:val="26"/>
          <w:szCs w:val="26"/>
        </w:rPr>
        <w:t>kilometres</w:t>
      </w:r>
      <w:r w:rsidRPr="00283D3D">
        <w:rPr>
          <w:color w:val="auto"/>
          <w:sz w:val="26"/>
          <w:szCs w:val="26"/>
        </w:rPr>
        <w:t>, this was researched through Google Maps, and placed in an Excel Sheet (see Table B1). Google Maps is a reliable source of data (Birney, 2024), also it was more practical and less resource-heavy to gather the data from here, rather than measuring paths in person.</w:t>
      </w:r>
    </w:p>
    <w:p w14:paraId="5FFABF56" w14:textId="77777777" w:rsidR="00283D3D" w:rsidRPr="00283D3D" w:rsidRDefault="00283D3D" w:rsidP="00283D3D">
      <w:pPr>
        <w:pStyle w:val="Content"/>
        <w:jc w:val="both"/>
        <w:rPr>
          <w:color w:val="auto"/>
          <w:sz w:val="26"/>
          <w:szCs w:val="26"/>
        </w:rPr>
      </w:pPr>
      <w:r w:rsidRPr="00283D3D">
        <w:rPr>
          <w:color w:val="auto"/>
          <w:sz w:val="26"/>
          <w:szCs w:val="26"/>
        </w:rPr>
        <w:t>Another Excel sheet would be used to calculate the weighting in terms of time for each location based on accessibility factors (see Table B2). This data was gathered through physical surveying, which is accurate and reliable because it’s first-party data (</w:t>
      </w:r>
      <w:proofErr w:type="spellStart"/>
      <w:r w:rsidRPr="00283D3D">
        <w:rPr>
          <w:color w:val="auto"/>
          <w:sz w:val="26"/>
          <w:szCs w:val="26"/>
        </w:rPr>
        <w:t>Swendeman</w:t>
      </w:r>
      <w:proofErr w:type="spellEnd"/>
      <w:r w:rsidRPr="00283D3D">
        <w:rPr>
          <w:color w:val="auto"/>
          <w:sz w:val="26"/>
          <w:szCs w:val="26"/>
        </w:rPr>
        <w:t>, 2024). Information that couldn’t be found online was also observed.</w:t>
      </w:r>
    </w:p>
    <w:p w14:paraId="74009F9C" w14:textId="5F099AA0" w:rsidR="00F2065A" w:rsidRDefault="00283D3D" w:rsidP="00283D3D">
      <w:pPr>
        <w:pStyle w:val="Content"/>
        <w:jc w:val="both"/>
        <w:rPr>
          <w:color w:val="auto"/>
          <w:sz w:val="26"/>
          <w:szCs w:val="26"/>
        </w:rPr>
      </w:pPr>
      <w:r w:rsidRPr="00283D3D">
        <w:rPr>
          <w:color w:val="auto"/>
          <w:sz w:val="26"/>
          <w:szCs w:val="26"/>
        </w:rPr>
        <w:t xml:space="preserve">Finally, some calculations were performed to find the time taken for a manual wheelchair user to travel through that route in minutes, this required using time </w:t>
      </w:r>
      <w:r w:rsidR="00D07C5E">
        <w:rPr>
          <w:color w:val="auto"/>
          <w:sz w:val="26"/>
          <w:szCs w:val="26"/>
        </w:rPr>
        <w:t>equals</w:t>
      </w:r>
      <w:r w:rsidRPr="00283D3D">
        <w:rPr>
          <w:color w:val="auto"/>
          <w:sz w:val="26"/>
          <w:szCs w:val="26"/>
        </w:rPr>
        <w:t xml:space="preserve"> distance divided by speed, plus the accessibility time in the previously stated sheet (see Table B3). So, the edges between nodes use wheelchair-accessible time in minutes, by considering the average time a wheelchair user would take to traverse this route, whilst also considering the accessibility factors such as slope,  narrow path, and terrain.</w:t>
      </w:r>
    </w:p>
    <w:p w14:paraId="07EFA0DA" w14:textId="77777777" w:rsidR="00F2065A" w:rsidRDefault="00F2065A" w:rsidP="006428B9">
      <w:pPr>
        <w:pStyle w:val="Content"/>
        <w:jc w:val="both"/>
        <w:rPr>
          <w:color w:val="auto"/>
          <w:sz w:val="26"/>
          <w:szCs w:val="26"/>
        </w:rPr>
      </w:pPr>
    </w:p>
    <w:p w14:paraId="32C3C3FF" w14:textId="77777777" w:rsidR="00F2065A" w:rsidRDefault="00F2065A" w:rsidP="006428B9">
      <w:pPr>
        <w:pStyle w:val="Content"/>
        <w:jc w:val="both"/>
        <w:rPr>
          <w:color w:val="auto"/>
          <w:sz w:val="26"/>
          <w:szCs w:val="26"/>
        </w:rPr>
      </w:pPr>
    </w:p>
    <w:p w14:paraId="75B8571A" w14:textId="77777777" w:rsidR="00F2065A" w:rsidRDefault="00F2065A" w:rsidP="006428B9">
      <w:pPr>
        <w:pStyle w:val="Content"/>
        <w:jc w:val="both"/>
        <w:rPr>
          <w:color w:val="auto"/>
          <w:sz w:val="26"/>
          <w:szCs w:val="26"/>
        </w:rPr>
      </w:pPr>
    </w:p>
    <w:p w14:paraId="7577CD67" w14:textId="77777777" w:rsidR="00F2065A" w:rsidRDefault="00F2065A" w:rsidP="006428B9">
      <w:pPr>
        <w:pStyle w:val="Content"/>
        <w:jc w:val="both"/>
        <w:rPr>
          <w:color w:val="auto"/>
          <w:sz w:val="26"/>
          <w:szCs w:val="26"/>
        </w:rPr>
      </w:pPr>
    </w:p>
    <w:p w14:paraId="6E7579BA" w14:textId="77777777" w:rsidR="00F2065A" w:rsidRDefault="00F2065A" w:rsidP="006428B9">
      <w:pPr>
        <w:pStyle w:val="Content"/>
        <w:jc w:val="both"/>
        <w:rPr>
          <w:color w:val="auto"/>
          <w:sz w:val="26"/>
          <w:szCs w:val="26"/>
        </w:rPr>
      </w:pPr>
    </w:p>
    <w:p w14:paraId="435FE274" w14:textId="77777777" w:rsidR="00F2065A" w:rsidRDefault="00F2065A" w:rsidP="006428B9">
      <w:pPr>
        <w:pStyle w:val="Content"/>
        <w:jc w:val="both"/>
        <w:rPr>
          <w:color w:val="auto"/>
          <w:sz w:val="26"/>
          <w:szCs w:val="26"/>
        </w:rPr>
      </w:pPr>
    </w:p>
    <w:p w14:paraId="1B7AB2B6" w14:textId="77777777" w:rsidR="00F2065A" w:rsidRDefault="00F2065A" w:rsidP="006428B9">
      <w:pPr>
        <w:pStyle w:val="Content"/>
        <w:jc w:val="both"/>
        <w:rPr>
          <w:color w:val="auto"/>
          <w:sz w:val="26"/>
          <w:szCs w:val="26"/>
        </w:rPr>
      </w:pPr>
    </w:p>
    <w:p w14:paraId="2EC3A890" w14:textId="77777777" w:rsidR="00F2065A" w:rsidRDefault="00F2065A" w:rsidP="006428B9">
      <w:pPr>
        <w:pStyle w:val="Content"/>
        <w:jc w:val="both"/>
        <w:rPr>
          <w:color w:val="auto"/>
          <w:sz w:val="26"/>
          <w:szCs w:val="26"/>
        </w:rPr>
      </w:pPr>
    </w:p>
    <w:p w14:paraId="204E95F2" w14:textId="77777777" w:rsidR="00F2065A" w:rsidRDefault="00F2065A" w:rsidP="006428B9">
      <w:pPr>
        <w:pStyle w:val="Content"/>
        <w:jc w:val="both"/>
        <w:rPr>
          <w:color w:val="auto"/>
          <w:sz w:val="26"/>
          <w:szCs w:val="26"/>
        </w:rPr>
      </w:pPr>
    </w:p>
    <w:p w14:paraId="73BAB905" w14:textId="77777777" w:rsidR="00F2065A" w:rsidRDefault="00F2065A" w:rsidP="006428B9">
      <w:pPr>
        <w:pStyle w:val="Content"/>
        <w:jc w:val="both"/>
        <w:rPr>
          <w:color w:val="auto"/>
          <w:sz w:val="26"/>
          <w:szCs w:val="26"/>
        </w:rPr>
      </w:pPr>
    </w:p>
    <w:p w14:paraId="5138F880" w14:textId="77777777" w:rsidR="00F2065A" w:rsidRDefault="00F2065A" w:rsidP="006428B9">
      <w:pPr>
        <w:pStyle w:val="Content"/>
        <w:jc w:val="both"/>
        <w:rPr>
          <w:color w:val="auto"/>
          <w:sz w:val="26"/>
          <w:szCs w:val="26"/>
        </w:rPr>
      </w:pPr>
    </w:p>
    <w:p w14:paraId="490CBBF3" w14:textId="77777777" w:rsidR="00F2065A" w:rsidRDefault="00F2065A" w:rsidP="006428B9">
      <w:pPr>
        <w:pStyle w:val="Content"/>
        <w:jc w:val="both"/>
        <w:rPr>
          <w:color w:val="auto"/>
          <w:sz w:val="26"/>
          <w:szCs w:val="26"/>
        </w:rPr>
      </w:pPr>
    </w:p>
    <w:p w14:paraId="079D33E2" w14:textId="77777777" w:rsidR="00F2065A" w:rsidRDefault="00F2065A" w:rsidP="006428B9">
      <w:pPr>
        <w:pStyle w:val="Content"/>
        <w:jc w:val="both"/>
        <w:rPr>
          <w:color w:val="auto"/>
          <w:sz w:val="26"/>
          <w:szCs w:val="26"/>
        </w:rPr>
      </w:pPr>
    </w:p>
    <w:p w14:paraId="302C9A20" w14:textId="77777777" w:rsidR="00F2065A" w:rsidRDefault="00F2065A" w:rsidP="006428B9">
      <w:pPr>
        <w:pStyle w:val="Content"/>
        <w:jc w:val="both"/>
        <w:rPr>
          <w:color w:val="auto"/>
          <w:sz w:val="26"/>
          <w:szCs w:val="26"/>
        </w:rPr>
      </w:pPr>
    </w:p>
    <w:p w14:paraId="5E3B68B0" w14:textId="77777777" w:rsidR="00F2065A" w:rsidRDefault="00F2065A" w:rsidP="006428B9">
      <w:pPr>
        <w:pStyle w:val="Content"/>
        <w:jc w:val="both"/>
        <w:rPr>
          <w:color w:val="auto"/>
          <w:sz w:val="26"/>
          <w:szCs w:val="26"/>
        </w:rPr>
      </w:pPr>
    </w:p>
    <w:p w14:paraId="6CFF365A" w14:textId="77777777" w:rsidR="00F2065A" w:rsidRDefault="00F2065A" w:rsidP="006428B9">
      <w:pPr>
        <w:pStyle w:val="Content"/>
        <w:jc w:val="both"/>
        <w:rPr>
          <w:color w:val="auto"/>
          <w:sz w:val="26"/>
          <w:szCs w:val="26"/>
        </w:rPr>
      </w:pPr>
    </w:p>
    <w:p w14:paraId="50389D5E" w14:textId="77777777" w:rsidR="00F2065A" w:rsidRDefault="00F2065A" w:rsidP="006428B9">
      <w:pPr>
        <w:pStyle w:val="Content"/>
        <w:jc w:val="both"/>
        <w:rPr>
          <w:color w:val="auto"/>
          <w:sz w:val="26"/>
          <w:szCs w:val="26"/>
        </w:rPr>
      </w:pPr>
    </w:p>
    <w:p w14:paraId="39D4899F" w14:textId="77777777" w:rsidR="00F2065A" w:rsidRDefault="00F2065A" w:rsidP="006428B9">
      <w:pPr>
        <w:pStyle w:val="Content"/>
        <w:jc w:val="both"/>
        <w:rPr>
          <w:color w:val="auto"/>
          <w:sz w:val="26"/>
          <w:szCs w:val="26"/>
        </w:rPr>
      </w:pPr>
    </w:p>
    <w:p w14:paraId="6F6EEABF" w14:textId="77777777" w:rsidR="00F2065A" w:rsidRPr="00C65D5F" w:rsidRDefault="00F2065A" w:rsidP="006428B9">
      <w:pPr>
        <w:pStyle w:val="Content"/>
        <w:jc w:val="both"/>
        <w:rPr>
          <w:color w:val="auto"/>
          <w:sz w:val="26"/>
          <w:szCs w:val="26"/>
        </w:rPr>
      </w:pPr>
    </w:p>
    <w:p w14:paraId="6312BD1D" w14:textId="5090E570" w:rsidR="004C6740" w:rsidRDefault="004C6740" w:rsidP="006428B9">
      <w:pPr>
        <w:pStyle w:val="Heading1"/>
        <w:jc w:val="both"/>
      </w:pPr>
      <w:bookmarkStart w:id="2" w:name="_Toc164701844"/>
      <w:r>
        <w:lastRenderedPageBreak/>
        <w:t>Implementation Overview</w:t>
      </w:r>
      <w:bookmarkEnd w:id="2"/>
    </w:p>
    <w:p w14:paraId="7CA18EC7" w14:textId="38480280" w:rsidR="00026446" w:rsidRDefault="00062271" w:rsidP="006428B9">
      <w:pPr>
        <w:pStyle w:val="Content"/>
        <w:jc w:val="both"/>
        <w:rPr>
          <w:color w:val="auto"/>
        </w:rPr>
      </w:pPr>
      <w:r>
        <w:rPr>
          <w:color w:val="auto"/>
        </w:rPr>
        <w:t>This implementation utilizes the code in practical 3</w:t>
      </w:r>
      <w:r w:rsidR="001E5D1A">
        <w:rPr>
          <w:color w:val="auto"/>
        </w:rPr>
        <w:t xml:space="preserve"> </w:t>
      </w:r>
      <w:r w:rsidR="001E5D1A" w:rsidRPr="001E5D1A">
        <w:rPr>
          <w:color w:val="auto"/>
        </w:rPr>
        <w:t>(SIT215_Prac_W3 (AFTER CLASS), 2024)</w:t>
      </w:r>
      <w:r w:rsidR="001E5D1A">
        <w:rPr>
          <w:color w:val="auto"/>
        </w:rPr>
        <w:t>, with some changes</w:t>
      </w:r>
      <w:r>
        <w:rPr>
          <w:color w:val="auto"/>
        </w:rPr>
        <w:t xml:space="preserve">. </w:t>
      </w:r>
      <w:r w:rsidR="001E5D1A">
        <w:rPr>
          <w:color w:val="auto"/>
        </w:rPr>
        <w:t xml:space="preserve"> </w:t>
      </w:r>
      <w:r>
        <w:rPr>
          <w:color w:val="auto"/>
        </w:rPr>
        <w:t>First</w:t>
      </w:r>
      <w:r w:rsidR="003337C5">
        <w:rPr>
          <w:color w:val="auto"/>
        </w:rPr>
        <w:t>,</w:t>
      </w:r>
      <w:r>
        <w:rPr>
          <w:color w:val="auto"/>
        </w:rPr>
        <w:t xml:space="preserve"> the necessary modules are imported. </w:t>
      </w:r>
    </w:p>
    <w:p w14:paraId="48D941AF" w14:textId="3D94BE12" w:rsidR="00162118" w:rsidRDefault="00062271" w:rsidP="006428B9">
      <w:pPr>
        <w:pStyle w:val="Content"/>
        <w:jc w:val="both"/>
        <w:rPr>
          <w:color w:val="auto"/>
        </w:rPr>
      </w:pPr>
      <w:r>
        <w:rPr>
          <w:color w:val="auto"/>
        </w:rPr>
        <w:t xml:space="preserve">Then an </w:t>
      </w:r>
      <w:r w:rsidRPr="00062271">
        <w:rPr>
          <w:color w:val="auto"/>
        </w:rPr>
        <w:t>abstract class</w:t>
      </w:r>
      <w:r>
        <w:rPr>
          <w:color w:val="auto"/>
        </w:rPr>
        <w:t xml:space="preserve"> called ‘</w:t>
      </w:r>
      <w:r w:rsidRPr="00162118">
        <w:rPr>
          <w:i/>
          <w:iCs/>
          <w:color w:val="auto"/>
        </w:rPr>
        <w:t>Problem’</w:t>
      </w:r>
      <w:r>
        <w:rPr>
          <w:color w:val="auto"/>
        </w:rPr>
        <w:t xml:space="preserve"> is defined. </w:t>
      </w:r>
      <w:r w:rsidR="00026446">
        <w:rPr>
          <w:color w:val="auto"/>
        </w:rPr>
        <w:t xml:space="preserve">This is the parent template of all </w:t>
      </w:r>
      <w:r w:rsidR="00026446" w:rsidRPr="00026446">
        <w:rPr>
          <w:color w:val="auto"/>
        </w:rPr>
        <w:t>problem-solving scenarios</w:t>
      </w:r>
      <w:r w:rsidR="00026446">
        <w:rPr>
          <w:color w:val="auto"/>
        </w:rPr>
        <w:t xml:space="preserve"> in SIT215 so far</w:t>
      </w:r>
      <w:r w:rsidR="00026446" w:rsidRPr="00026446">
        <w:rPr>
          <w:color w:val="auto"/>
        </w:rPr>
        <w:t>.</w:t>
      </w:r>
      <w:r w:rsidR="00026446">
        <w:rPr>
          <w:color w:val="auto"/>
        </w:rPr>
        <w:t xml:space="preserve"> In this class, actions a</w:t>
      </w:r>
      <w:r w:rsidR="00162118">
        <w:rPr>
          <w:color w:val="auto"/>
        </w:rPr>
        <w:t>nd</w:t>
      </w:r>
      <w:r w:rsidR="00026446">
        <w:rPr>
          <w:color w:val="auto"/>
        </w:rPr>
        <w:t xml:space="preserve"> result</w:t>
      </w:r>
      <w:r w:rsidR="003337C5">
        <w:rPr>
          <w:color w:val="auto"/>
        </w:rPr>
        <w:t>s</w:t>
      </w:r>
      <w:r w:rsidR="00026446">
        <w:rPr>
          <w:color w:val="auto"/>
        </w:rPr>
        <w:t xml:space="preserve"> are always implemented in the subclass (child class)</w:t>
      </w:r>
      <w:r w:rsidR="00162118">
        <w:rPr>
          <w:color w:val="auto"/>
        </w:rPr>
        <w:t xml:space="preserve">, while the other methods are optionally implemented. </w:t>
      </w:r>
    </w:p>
    <w:p w14:paraId="7B4557C9" w14:textId="77777777" w:rsidR="00DE2A95" w:rsidRDefault="00DE2A95" w:rsidP="006428B9">
      <w:pPr>
        <w:pStyle w:val="Content"/>
        <w:jc w:val="both"/>
        <w:rPr>
          <w:color w:val="auto"/>
        </w:rPr>
      </w:pPr>
    </w:p>
    <w:p w14:paraId="70EB1208" w14:textId="5BF11212" w:rsidR="004C6740" w:rsidRDefault="00162118" w:rsidP="006428B9">
      <w:pPr>
        <w:pStyle w:val="Content"/>
        <w:jc w:val="both"/>
        <w:rPr>
          <w:color w:val="auto"/>
        </w:rPr>
      </w:pPr>
      <w:r>
        <w:rPr>
          <w:color w:val="auto"/>
        </w:rPr>
        <w:t>The subclass of ‘</w:t>
      </w:r>
      <w:r w:rsidRPr="00162118">
        <w:rPr>
          <w:i/>
          <w:iCs/>
          <w:color w:val="auto"/>
        </w:rPr>
        <w:t>Problem’</w:t>
      </w:r>
      <w:r>
        <w:rPr>
          <w:color w:val="auto"/>
        </w:rPr>
        <w:t>, which is ‘</w:t>
      </w:r>
      <w:proofErr w:type="spellStart"/>
      <w:r w:rsidRPr="00162118">
        <w:rPr>
          <w:i/>
          <w:iCs/>
          <w:color w:val="auto"/>
        </w:rPr>
        <w:t>GraphProblem</w:t>
      </w:r>
      <w:proofErr w:type="spellEnd"/>
      <w:r w:rsidRPr="00162118">
        <w:rPr>
          <w:i/>
          <w:iCs/>
          <w:color w:val="auto"/>
        </w:rPr>
        <w:t>’</w:t>
      </w:r>
      <w:r>
        <w:rPr>
          <w:color w:val="auto"/>
        </w:rPr>
        <w:t>, does implement the required methods, as well as _</w:t>
      </w:r>
      <w:proofErr w:type="spellStart"/>
      <w:r>
        <w:rPr>
          <w:color w:val="auto"/>
        </w:rPr>
        <w:t>init</w:t>
      </w:r>
      <w:proofErr w:type="spellEnd"/>
      <w:r>
        <w:rPr>
          <w:color w:val="auto"/>
        </w:rPr>
        <w:t xml:space="preserve">_ and </w:t>
      </w:r>
      <w:proofErr w:type="spellStart"/>
      <w:r>
        <w:rPr>
          <w:color w:val="auto"/>
        </w:rPr>
        <w:t>path_cost</w:t>
      </w:r>
      <w:proofErr w:type="spellEnd"/>
      <w:r>
        <w:rPr>
          <w:color w:val="auto"/>
        </w:rPr>
        <w:t xml:space="preserve">. This subclass is tailored to solve Graph problems, which is relevant to the problem that is being solved in this project since a map is a type of graph. </w:t>
      </w:r>
      <w:r w:rsidR="007C521B" w:rsidRPr="007C521B">
        <w:rPr>
          <w:color w:val="auto"/>
        </w:rPr>
        <w:t xml:space="preserve">Another </w:t>
      </w:r>
      <w:r w:rsidR="007C521B">
        <w:rPr>
          <w:color w:val="auto"/>
        </w:rPr>
        <w:t>important</w:t>
      </w:r>
      <w:r>
        <w:rPr>
          <w:color w:val="auto"/>
        </w:rPr>
        <w:t xml:space="preserve"> method it has is the </w:t>
      </w:r>
      <w:r w:rsidRPr="00162118">
        <w:rPr>
          <w:i/>
          <w:iCs/>
          <w:color w:val="auto"/>
        </w:rPr>
        <w:t>distance(self,</w:t>
      </w:r>
      <w:r w:rsidR="007C521B">
        <w:rPr>
          <w:i/>
          <w:iCs/>
          <w:color w:val="auto"/>
        </w:rPr>
        <w:t xml:space="preserve"> </w:t>
      </w:r>
      <w:r w:rsidRPr="00162118">
        <w:rPr>
          <w:i/>
          <w:iCs/>
          <w:color w:val="auto"/>
        </w:rPr>
        <w:t>a, b)</w:t>
      </w:r>
      <w:r>
        <w:rPr>
          <w:color w:val="auto"/>
        </w:rPr>
        <w:t xml:space="preserve"> method which </w:t>
      </w:r>
      <w:r w:rsidRPr="00162118">
        <w:rPr>
          <w:color w:val="auto"/>
        </w:rPr>
        <w:t>uses the Euclidean distance formula</w:t>
      </w:r>
      <w:r>
        <w:rPr>
          <w:color w:val="auto"/>
        </w:rPr>
        <w:t xml:space="preserve"> to find </w:t>
      </w:r>
      <w:r w:rsidRPr="00162118">
        <w:rPr>
          <w:color w:val="auto"/>
        </w:rPr>
        <w:t xml:space="preserve">the distance between two </w:t>
      </w:r>
      <w:proofErr w:type="gramStart"/>
      <w:r w:rsidRPr="00162118">
        <w:rPr>
          <w:color w:val="auto"/>
        </w:rPr>
        <w:t>points</w:t>
      </w:r>
      <w:r>
        <w:rPr>
          <w:color w:val="auto"/>
        </w:rPr>
        <w:t xml:space="preserve"> </w:t>
      </w:r>
      <w:r w:rsidRPr="00162118">
        <w:rPr>
          <w:i/>
          <w:iCs/>
          <w:color w:val="auto"/>
        </w:rPr>
        <w:t>a</w:t>
      </w:r>
      <w:r>
        <w:rPr>
          <w:color w:val="auto"/>
        </w:rPr>
        <w:t xml:space="preserve"> and</w:t>
      </w:r>
      <w:proofErr w:type="gramEnd"/>
      <w:r>
        <w:rPr>
          <w:color w:val="auto"/>
        </w:rPr>
        <w:t xml:space="preserve"> </w:t>
      </w:r>
      <w:r w:rsidRPr="00162118">
        <w:rPr>
          <w:i/>
          <w:iCs/>
          <w:color w:val="auto"/>
        </w:rPr>
        <w:t>b</w:t>
      </w:r>
      <w:r>
        <w:rPr>
          <w:color w:val="auto"/>
        </w:rPr>
        <w:t xml:space="preserve">. The method </w:t>
      </w:r>
      <w:r w:rsidRPr="00162118">
        <w:rPr>
          <w:i/>
          <w:iCs/>
          <w:color w:val="auto"/>
        </w:rPr>
        <w:t>h(self, node)</w:t>
      </w:r>
      <w:r>
        <w:rPr>
          <w:color w:val="auto"/>
        </w:rPr>
        <w:t xml:space="preserve"> defines the heuristic function, which </w:t>
      </w:r>
      <w:r w:rsidRPr="00162118">
        <w:rPr>
          <w:color w:val="auto"/>
        </w:rPr>
        <w:t>calculates the heuristic value for a given node</w:t>
      </w:r>
      <w:r>
        <w:rPr>
          <w:color w:val="auto"/>
        </w:rPr>
        <w:t xml:space="preserve"> in terms of its distance to the goal state.</w:t>
      </w:r>
    </w:p>
    <w:p w14:paraId="78BFDA7E" w14:textId="77777777" w:rsidR="00DE2A95" w:rsidRDefault="00DE2A95" w:rsidP="006428B9">
      <w:pPr>
        <w:pStyle w:val="Content"/>
        <w:jc w:val="both"/>
        <w:rPr>
          <w:color w:val="auto"/>
        </w:rPr>
      </w:pPr>
    </w:p>
    <w:p w14:paraId="3CA03233" w14:textId="41EA960E" w:rsidR="00162118" w:rsidRDefault="00162118" w:rsidP="006428B9">
      <w:pPr>
        <w:pStyle w:val="Content"/>
        <w:jc w:val="both"/>
        <w:rPr>
          <w:color w:val="auto"/>
        </w:rPr>
      </w:pPr>
      <w:r>
        <w:rPr>
          <w:color w:val="auto"/>
        </w:rPr>
        <w:t xml:space="preserve">But before that, is the </w:t>
      </w:r>
      <w:r w:rsidRPr="00162118">
        <w:rPr>
          <w:i/>
          <w:iCs/>
          <w:color w:val="auto"/>
        </w:rPr>
        <w:t>Node</w:t>
      </w:r>
      <w:r>
        <w:rPr>
          <w:color w:val="auto"/>
        </w:rPr>
        <w:t xml:space="preserve"> class</w:t>
      </w:r>
      <w:r w:rsidR="00DE2A95">
        <w:rPr>
          <w:color w:val="auto"/>
        </w:rPr>
        <w:t xml:space="preserve"> which represents a node in the search tree</w:t>
      </w:r>
      <w:r>
        <w:rPr>
          <w:color w:val="auto"/>
        </w:rPr>
        <w:t>.</w:t>
      </w:r>
      <w:r w:rsidR="00DE2A95">
        <w:rPr>
          <w:color w:val="auto"/>
        </w:rPr>
        <w:t xml:space="preserve"> The node is derived from a parent, the nodes that can be reached from this node, and a </w:t>
      </w:r>
      <w:proofErr w:type="spellStart"/>
      <w:r w:rsidR="00DE2A95">
        <w:rPr>
          <w:color w:val="auto"/>
        </w:rPr>
        <w:t>child_node</w:t>
      </w:r>
      <w:proofErr w:type="spellEnd"/>
      <w:r w:rsidR="00DE2A95">
        <w:rPr>
          <w:color w:val="auto"/>
        </w:rPr>
        <w:t xml:space="preserve"> can be generated </w:t>
      </w:r>
      <w:r w:rsidR="00DE2A95" w:rsidRPr="00DE2A95">
        <w:rPr>
          <w:color w:val="auto"/>
        </w:rPr>
        <w:t>by applying an action to the current node's state and calculating the resulting path cost</w:t>
      </w:r>
      <w:r w:rsidR="00DE2A95">
        <w:rPr>
          <w:color w:val="auto"/>
        </w:rPr>
        <w:t xml:space="preserve"> for the next code.</w:t>
      </w:r>
    </w:p>
    <w:p w14:paraId="4AE0A2A2" w14:textId="77777777" w:rsidR="00DE2A95" w:rsidRDefault="00DE2A95" w:rsidP="006428B9">
      <w:pPr>
        <w:pStyle w:val="Content"/>
        <w:jc w:val="both"/>
        <w:rPr>
          <w:color w:val="auto"/>
        </w:rPr>
      </w:pPr>
    </w:p>
    <w:p w14:paraId="00B4E596" w14:textId="734AA904" w:rsidR="00DE2A95" w:rsidRDefault="00DE2A95" w:rsidP="006428B9">
      <w:pPr>
        <w:pStyle w:val="Content"/>
        <w:jc w:val="both"/>
        <w:rPr>
          <w:color w:val="auto"/>
        </w:rPr>
      </w:pPr>
      <w:r>
        <w:rPr>
          <w:color w:val="auto"/>
        </w:rPr>
        <w:t xml:space="preserve">The </w:t>
      </w:r>
      <w:r w:rsidRPr="00DE2A95">
        <w:rPr>
          <w:i/>
          <w:iCs/>
          <w:color w:val="auto"/>
        </w:rPr>
        <w:t>Graph</w:t>
      </w:r>
      <w:r>
        <w:rPr>
          <w:color w:val="auto"/>
        </w:rPr>
        <w:t xml:space="preserve"> class represents a data structure of type Graph. It connects the nodes with edges. </w:t>
      </w:r>
    </w:p>
    <w:p w14:paraId="2B565110" w14:textId="77777777" w:rsidR="00DE2A95" w:rsidRDefault="00DE2A95" w:rsidP="006428B9">
      <w:pPr>
        <w:pStyle w:val="Content"/>
        <w:jc w:val="both"/>
        <w:rPr>
          <w:color w:val="auto"/>
        </w:rPr>
      </w:pPr>
    </w:p>
    <w:p w14:paraId="61A7FF55" w14:textId="791E3238" w:rsidR="00DE2A95" w:rsidRDefault="00DE2A95" w:rsidP="006428B9">
      <w:pPr>
        <w:pStyle w:val="Content"/>
        <w:jc w:val="both"/>
        <w:rPr>
          <w:color w:val="auto"/>
        </w:rPr>
      </w:pPr>
      <w:r>
        <w:rPr>
          <w:color w:val="auto"/>
        </w:rPr>
        <w:t xml:space="preserve">Then a </w:t>
      </w:r>
      <w:proofErr w:type="spellStart"/>
      <w:r w:rsidRPr="00DE2A95">
        <w:rPr>
          <w:i/>
          <w:iCs/>
          <w:color w:val="auto"/>
        </w:rPr>
        <w:t>local_map</w:t>
      </w:r>
      <w:proofErr w:type="spellEnd"/>
      <w:r>
        <w:rPr>
          <w:color w:val="auto"/>
        </w:rPr>
        <w:t xml:space="preserve"> is defined, it’s a dictionary </w:t>
      </w:r>
      <w:r w:rsidR="003B3250">
        <w:rPr>
          <w:color w:val="auto"/>
        </w:rPr>
        <w:t>of</w:t>
      </w:r>
      <w:r>
        <w:rPr>
          <w:color w:val="auto"/>
        </w:rPr>
        <w:t xml:space="preserve"> locations that are connected to each other</w:t>
      </w:r>
      <w:r w:rsidR="00B24BB0">
        <w:rPr>
          <w:color w:val="auto"/>
        </w:rPr>
        <w:t>, and their costs</w:t>
      </w:r>
      <w:r>
        <w:rPr>
          <w:color w:val="auto"/>
        </w:rPr>
        <w:t xml:space="preserve">. </w:t>
      </w:r>
      <w:proofErr w:type="spellStart"/>
      <w:r w:rsidR="00B24BB0" w:rsidRPr="00B24BB0">
        <w:rPr>
          <w:i/>
          <w:iCs/>
          <w:color w:val="auto"/>
        </w:rPr>
        <w:t>local_map.locations</w:t>
      </w:r>
      <w:proofErr w:type="spellEnd"/>
      <w:r w:rsidR="00B24BB0">
        <w:rPr>
          <w:color w:val="auto"/>
        </w:rPr>
        <w:t xml:space="preserve"> defines </w:t>
      </w:r>
      <w:r w:rsidR="007C7FBB">
        <w:rPr>
          <w:color w:val="auto"/>
        </w:rPr>
        <w:t xml:space="preserve">the </w:t>
      </w:r>
      <w:r w:rsidR="00B24BB0">
        <w:rPr>
          <w:color w:val="auto"/>
        </w:rPr>
        <w:t xml:space="preserve">coordinates of the locations in this map. </w:t>
      </w:r>
    </w:p>
    <w:p w14:paraId="48CF43CE" w14:textId="6D845869" w:rsidR="00B24BB0" w:rsidRDefault="00B24BB0" w:rsidP="006428B9">
      <w:pPr>
        <w:pStyle w:val="Content"/>
        <w:jc w:val="both"/>
        <w:rPr>
          <w:color w:val="auto"/>
        </w:rPr>
      </w:pPr>
    </w:p>
    <w:p w14:paraId="1A8C8384" w14:textId="77777777" w:rsidR="000479FB" w:rsidRPr="000479FB" w:rsidRDefault="000479FB" w:rsidP="000479FB">
      <w:pPr>
        <w:pStyle w:val="Content"/>
        <w:jc w:val="both"/>
        <w:rPr>
          <w:color w:val="auto"/>
        </w:rPr>
      </w:pPr>
      <w:r w:rsidRPr="000479FB">
        <w:rPr>
          <w:color w:val="auto"/>
        </w:rPr>
        <w:t xml:space="preserve">The colours, positions and labels of the node are then defined; This involves using the </w:t>
      </w:r>
      <w:proofErr w:type="spellStart"/>
      <w:r w:rsidRPr="000479FB">
        <w:rPr>
          <w:color w:val="auto"/>
        </w:rPr>
        <w:t>local_map</w:t>
      </w:r>
      <w:proofErr w:type="spellEnd"/>
      <w:r w:rsidRPr="000479FB">
        <w:rPr>
          <w:color w:val="auto"/>
        </w:rPr>
        <w:t xml:space="preserve"> details that were developed previously. </w:t>
      </w:r>
    </w:p>
    <w:p w14:paraId="1B9E16C7" w14:textId="77777777" w:rsidR="000479FB" w:rsidRPr="000479FB" w:rsidRDefault="000479FB" w:rsidP="000479FB">
      <w:pPr>
        <w:pStyle w:val="Content"/>
        <w:jc w:val="both"/>
        <w:rPr>
          <w:color w:val="auto"/>
        </w:rPr>
      </w:pPr>
      <w:proofErr w:type="spellStart"/>
      <w:r w:rsidRPr="000479FB">
        <w:rPr>
          <w:color w:val="auto"/>
        </w:rPr>
        <w:t>show_map</w:t>
      </w:r>
      <w:proofErr w:type="spellEnd"/>
      <w:r w:rsidRPr="000479FB">
        <w:rPr>
          <w:color w:val="auto"/>
        </w:rPr>
        <w:t xml:space="preserve"> is used to define the features of the graph, its size, its labels, and its legend. Then this graph is shown using </w:t>
      </w:r>
      <w:proofErr w:type="spellStart"/>
      <w:r w:rsidRPr="000479FB">
        <w:rPr>
          <w:color w:val="auto"/>
        </w:rPr>
        <w:t>local_graph_data</w:t>
      </w:r>
      <w:proofErr w:type="spellEnd"/>
      <w:r w:rsidRPr="000479FB">
        <w:rPr>
          <w:color w:val="auto"/>
        </w:rPr>
        <w:t xml:space="preserve"> which was defined as narrated one line above the above line.</w:t>
      </w:r>
    </w:p>
    <w:p w14:paraId="1ADC9022" w14:textId="77777777" w:rsidR="000479FB" w:rsidRPr="000479FB" w:rsidRDefault="000479FB" w:rsidP="000479FB">
      <w:pPr>
        <w:pStyle w:val="Content"/>
        <w:jc w:val="both"/>
        <w:rPr>
          <w:color w:val="auto"/>
        </w:rPr>
      </w:pPr>
      <w:r w:rsidRPr="000479FB">
        <w:rPr>
          <w:color w:val="auto"/>
        </w:rPr>
        <w:lastRenderedPageBreak/>
        <w:t xml:space="preserve"> </w:t>
      </w:r>
    </w:p>
    <w:p w14:paraId="1A9238E7" w14:textId="77777777" w:rsidR="000479FB" w:rsidRPr="000479FB" w:rsidRDefault="000479FB" w:rsidP="000479FB">
      <w:pPr>
        <w:pStyle w:val="Content"/>
        <w:jc w:val="both"/>
        <w:rPr>
          <w:color w:val="auto"/>
        </w:rPr>
      </w:pPr>
      <w:proofErr w:type="spellStart"/>
      <w:r w:rsidRPr="000479FB">
        <w:rPr>
          <w:color w:val="auto"/>
        </w:rPr>
        <w:t>final_path_colors</w:t>
      </w:r>
      <w:proofErr w:type="spellEnd"/>
      <w:r w:rsidRPr="000479FB">
        <w:rPr>
          <w:color w:val="auto"/>
        </w:rPr>
        <w:t xml:space="preserve"> </w:t>
      </w:r>
      <w:proofErr w:type="gramStart"/>
      <w:r w:rsidRPr="000479FB">
        <w:rPr>
          <w:color w:val="auto"/>
        </w:rPr>
        <w:t>is</w:t>
      </w:r>
      <w:proofErr w:type="gramEnd"/>
      <w:r w:rsidRPr="000479FB">
        <w:rPr>
          <w:color w:val="auto"/>
        </w:rPr>
        <w:t xml:space="preserve"> used to colour the solution to the problem in green, to improve visibility for the user once the algorithm has found a solution.</w:t>
      </w:r>
    </w:p>
    <w:p w14:paraId="769DB382" w14:textId="77777777" w:rsidR="000479FB" w:rsidRPr="000479FB" w:rsidRDefault="000479FB" w:rsidP="000479FB">
      <w:pPr>
        <w:pStyle w:val="Content"/>
        <w:jc w:val="both"/>
        <w:rPr>
          <w:color w:val="auto"/>
        </w:rPr>
      </w:pPr>
      <w:r w:rsidRPr="000479FB">
        <w:rPr>
          <w:color w:val="auto"/>
        </w:rPr>
        <w:t xml:space="preserve"> </w:t>
      </w:r>
    </w:p>
    <w:p w14:paraId="1AFC67E8" w14:textId="77777777" w:rsidR="000479FB" w:rsidRPr="000479FB" w:rsidRDefault="000479FB" w:rsidP="000479FB">
      <w:pPr>
        <w:pStyle w:val="Content"/>
        <w:jc w:val="both"/>
        <w:rPr>
          <w:color w:val="auto"/>
        </w:rPr>
      </w:pPr>
      <w:proofErr w:type="spellStart"/>
      <w:r w:rsidRPr="000479FB">
        <w:rPr>
          <w:color w:val="auto"/>
        </w:rPr>
        <w:t>display_visual</w:t>
      </w:r>
      <w:proofErr w:type="spellEnd"/>
      <w:r w:rsidRPr="000479FB">
        <w:rPr>
          <w:color w:val="auto"/>
        </w:rPr>
        <w:t xml:space="preserve"> is used to control the elements that are used to display the final visual. </w:t>
      </w:r>
    </w:p>
    <w:p w14:paraId="602AF57D" w14:textId="77777777" w:rsidR="000479FB" w:rsidRPr="000479FB" w:rsidRDefault="000479FB" w:rsidP="000479FB">
      <w:pPr>
        <w:pStyle w:val="Content"/>
        <w:jc w:val="both"/>
        <w:rPr>
          <w:color w:val="auto"/>
        </w:rPr>
      </w:pPr>
      <w:r w:rsidRPr="000479FB">
        <w:rPr>
          <w:color w:val="auto"/>
        </w:rPr>
        <w:t>The widgets used to select the start and end values are defined here.</w:t>
      </w:r>
    </w:p>
    <w:p w14:paraId="6B189DD1" w14:textId="77777777" w:rsidR="000479FB" w:rsidRPr="000479FB" w:rsidRDefault="000479FB" w:rsidP="000479FB">
      <w:pPr>
        <w:pStyle w:val="Content"/>
        <w:jc w:val="both"/>
        <w:rPr>
          <w:color w:val="auto"/>
        </w:rPr>
      </w:pPr>
      <w:r w:rsidRPr="000479FB">
        <w:rPr>
          <w:color w:val="auto"/>
        </w:rPr>
        <w:t xml:space="preserve">It also includes the slider, which communicates how many iterations of states through nodes that the algorithm has gone through so far for a problem.  The A* algorithm is also called here, and then the solution is given its final </w:t>
      </w:r>
      <w:proofErr w:type="spellStart"/>
      <w:r w:rsidRPr="000479FB">
        <w:rPr>
          <w:color w:val="auto"/>
        </w:rPr>
        <w:t>colors</w:t>
      </w:r>
      <w:proofErr w:type="spellEnd"/>
      <w:r w:rsidRPr="000479FB">
        <w:rPr>
          <w:color w:val="auto"/>
        </w:rPr>
        <w:t>. There is a latency of 0.5 seconds so that the user can easily visually see the iteration as a solution is found.</w:t>
      </w:r>
    </w:p>
    <w:p w14:paraId="2A6B39DD" w14:textId="77777777" w:rsidR="000479FB" w:rsidRPr="000479FB" w:rsidRDefault="000479FB" w:rsidP="000479FB">
      <w:pPr>
        <w:pStyle w:val="Content"/>
        <w:jc w:val="both"/>
        <w:rPr>
          <w:color w:val="auto"/>
        </w:rPr>
      </w:pPr>
      <w:r w:rsidRPr="000479FB">
        <w:rPr>
          <w:color w:val="auto"/>
        </w:rPr>
        <w:t xml:space="preserve"> </w:t>
      </w:r>
    </w:p>
    <w:p w14:paraId="6E978C27" w14:textId="77777777" w:rsidR="000479FB" w:rsidRPr="000479FB" w:rsidRDefault="000479FB" w:rsidP="000479FB">
      <w:pPr>
        <w:pStyle w:val="Content"/>
        <w:jc w:val="both"/>
        <w:rPr>
          <w:color w:val="auto"/>
        </w:rPr>
      </w:pPr>
      <w:proofErr w:type="spellStart"/>
      <w:r w:rsidRPr="000479FB">
        <w:rPr>
          <w:color w:val="auto"/>
        </w:rPr>
        <w:t>memoize</w:t>
      </w:r>
      <w:proofErr w:type="spellEnd"/>
      <w:r w:rsidRPr="000479FB">
        <w:rPr>
          <w:color w:val="auto"/>
        </w:rPr>
        <w:t xml:space="preserve"> is used to implement </w:t>
      </w:r>
      <w:proofErr w:type="spellStart"/>
      <w:r w:rsidRPr="000479FB">
        <w:rPr>
          <w:color w:val="auto"/>
        </w:rPr>
        <w:t>memoization</w:t>
      </w:r>
      <w:proofErr w:type="spellEnd"/>
      <w:r w:rsidRPr="000479FB">
        <w:rPr>
          <w:color w:val="auto"/>
        </w:rPr>
        <w:t>, which is a technique where the results of expensive function calls are cached and reused when the same inputs occur again. This enables efficiency to improve since redundant calculations are avoided. When finding the best route it may be necessary to traverse back to a node, so this method is useful in that case.</w:t>
      </w:r>
    </w:p>
    <w:p w14:paraId="46E8AF33" w14:textId="77777777" w:rsidR="000479FB" w:rsidRPr="000479FB" w:rsidRDefault="000479FB" w:rsidP="000479FB">
      <w:pPr>
        <w:pStyle w:val="Content"/>
        <w:jc w:val="both"/>
        <w:rPr>
          <w:color w:val="auto"/>
        </w:rPr>
      </w:pPr>
      <w:r w:rsidRPr="000479FB">
        <w:rPr>
          <w:color w:val="auto"/>
        </w:rPr>
        <w:t xml:space="preserve"> </w:t>
      </w:r>
    </w:p>
    <w:p w14:paraId="67961B41" w14:textId="77777777" w:rsidR="000479FB" w:rsidRPr="000479FB" w:rsidRDefault="000479FB" w:rsidP="000479FB">
      <w:pPr>
        <w:pStyle w:val="Content"/>
        <w:jc w:val="both"/>
        <w:rPr>
          <w:color w:val="auto"/>
        </w:rPr>
      </w:pPr>
      <w:proofErr w:type="spellStart"/>
      <w:r w:rsidRPr="000479FB">
        <w:rPr>
          <w:color w:val="auto"/>
        </w:rPr>
        <w:t>best_first_graph_search_for_vis</w:t>
      </w:r>
      <w:proofErr w:type="spellEnd"/>
      <w:r w:rsidRPr="000479FB">
        <w:rPr>
          <w:color w:val="auto"/>
        </w:rPr>
        <w:t xml:space="preserve"> is used to enable the algorithm to search the nodes with the lowest f scores in the search space (map) first.</w:t>
      </w:r>
    </w:p>
    <w:p w14:paraId="04A083C1" w14:textId="77777777" w:rsidR="000479FB" w:rsidRPr="000479FB" w:rsidRDefault="000479FB" w:rsidP="000479FB">
      <w:pPr>
        <w:pStyle w:val="Content"/>
        <w:jc w:val="both"/>
        <w:rPr>
          <w:color w:val="auto"/>
        </w:rPr>
      </w:pPr>
      <w:r w:rsidRPr="000479FB">
        <w:rPr>
          <w:color w:val="auto"/>
        </w:rPr>
        <w:t xml:space="preserve"> </w:t>
      </w:r>
    </w:p>
    <w:p w14:paraId="1CEB2F40" w14:textId="77777777" w:rsidR="000479FB" w:rsidRPr="000479FB" w:rsidRDefault="000479FB" w:rsidP="000479FB">
      <w:pPr>
        <w:pStyle w:val="Content"/>
        <w:jc w:val="both"/>
        <w:rPr>
          <w:color w:val="auto"/>
        </w:rPr>
      </w:pPr>
      <w:proofErr w:type="spellStart"/>
      <w:r w:rsidRPr="000479FB">
        <w:rPr>
          <w:color w:val="auto"/>
        </w:rPr>
        <w:t>PriorityQueue</w:t>
      </w:r>
      <w:proofErr w:type="spellEnd"/>
      <w:r w:rsidRPr="000479FB">
        <w:rPr>
          <w:color w:val="auto"/>
        </w:rPr>
        <w:t xml:space="preserve"> enables elements to be ordered based on their priority, with the highest priority (so lowest cost) nodes being explored first.</w:t>
      </w:r>
    </w:p>
    <w:p w14:paraId="05805D35" w14:textId="77777777" w:rsidR="000479FB" w:rsidRPr="000479FB" w:rsidRDefault="000479FB" w:rsidP="000479FB">
      <w:pPr>
        <w:pStyle w:val="Content"/>
        <w:jc w:val="both"/>
        <w:rPr>
          <w:color w:val="auto"/>
        </w:rPr>
      </w:pPr>
      <w:r w:rsidRPr="000479FB">
        <w:rPr>
          <w:color w:val="auto"/>
        </w:rPr>
        <w:t xml:space="preserve"> </w:t>
      </w:r>
    </w:p>
    <w:p w14:paraId="28845B26" w14:textId="77777777" w:rsidR="000479FB" w:rsidRPr="000479FB" w:rsidRDefault="000479FB" w:rsidP="000479FB">
      <w:pPr>
        <w:pStyle w:val="Content"/>
        <w:jc w:val="both"/>
        <w:rPr>
          <w:color w:val="auto"/>
        </w:rPr>
      </w:pPr>
      <w:r w:rsidRPr="000479FB">
        <w:rPr>
          <w:color w:val="auto"/>
        </w:rPr>
        <w:t xml:space="preserve">Then A* Search algorithm method is defined. In that method, first, the heuristic is defined, and then </w:t>
      </w:r>
      <w:proofErr w:type="spellStart"/>
      <w:r w:rsidRPr="000479FB">
        <w:rPr>
          <w:color w:val="auto"/>
        </w:rPr>
        <w:t>best_first_graph_search_for_vis</w:t>
      </w:r>
      <w:proofErr w:type="spellEnd"/>
      <w:r w:rsidRPr="000479FB">
        <w:rPr>
          <w:color w:val="auto"/>
        </w:rPr>
        <w:t xml:space="preserve"> is used to explore the lowest cost nodes using both g(n) and h(n).</w:t>
      </w:r>
    </w:p>
    <w:p w14:paraId="78A990AD" w14:textId="77777777" w:rsidR="000479FB" w:rsidRPr="000479FB" w:rsidRDefault="000479FB" w:rsidP="000479FB">
      <w:pPr>
        <w:pStyle w:val="Content"/>
        <w:jc w:val="both"/>
        <w:rPr>
          <w:color w:val="auto"/>
        </w:rPr>
      </w:pPr>
      <w:r w:rsidRPr="000479FB">
        <w:rPr>
          <w:color w:val="auto"/>
        </w:rPr>
        <w:t xml:space="preserve"> </w:t>
      </w:r>
    </w:p>
    <w:p w14:paraId="1E473A73" w14:textId="51E43A8E" w:rsidR="00B24BB0" w:rsidRPr="00663F6F" w:rsidRDefault="0082540A" w:rsidP="006428B9">
      <w:pPr>
        <w:pStyle w:val="Content"/>
        <w:jc w:val="both"/>
        <w:rPr>
          <w:color w:val="auto"/>
        </w:rPr>
      </w:pPr>
      <w:r w:rsidRPr="0082540A">
        <w:rPr>
          <w:color w:val="auto"/>
        </w:rPr>
        <w:t xml:space="preserve">Finally, the visual map can be displayed using the relevant data, </w:t>
      </w:r>
      <w:proofErr w:type="gramStart"/>
      <w:r w:rsidRPr="0082540A">
        <w:rPr>
          <w:color w:val="auto"/>
        </w:rPr>
        <w:t>algorithm</w:t>
      </w:r>
      <w:proofErr w:type="gramEnd"/>
      <w:r w:rsidRPr="0082540A">
        <w:rPr>
          <w:color w:val="auto"/>
        </w:rPr>
        <w:t xml:space="preserve"> and problem. First, the user needs to select the start and end location values. Then the visual displays the progress of the search until finally a path where the nodes are green is used to display the generated optimal solution using the A* search </w:t>
      </w:r>
      <w:r w:rsidR="003E499E">
        <w:rPr>
          <w:color w:val="auto"/>
        </w:rPr>
        <w:t>algorithm</w:t>
      </w:r>
      <w:r w:rsidRPr="0082540A">
        <w:rPr>
          <w:color w:val="auto"/>
        </w:rPr>
        <w:t>.</w:t>
      </w:r>
    </w:p>
    <w:p w14:paraId="2C917654" w14:textId="07F49668" w:rsidR="004C6740" w:rsidRDefault="006E51B1" w:rsidP="006428B9">
      <w:pPr>
        <w:pStyle w:val="Heading1"/>
        <w:jc w:val="both"/>
      </w:pPr>
      <w:bookmarkStart w:id="3" w:name="_Toc164701845"/>
      <w:r>
        <w:lastRenderedPageBreak/>
        <w:t>Results, Evaluation and Analysis</w:t>
      </w:r>
      <w:bookmarkEnd w:id="3"/>
    </w:p>
    <w:p w14:paraId="6561B970" w14:textId="122C8B29" w:rsidR="00B640C8" w:rsidRDefault="00692F3B" w:rsidP="00692F3B">
      <w:pPr>
        <w:pStyle w:val="Heading2"/>
      </w:pPr>
      <w:bookmarkStart w:id="4" w:name="_Toc164701846"/>
      <w:r w:rsidRPr="00692F3B">
        <w:t xml:space="preserve">A* Search Algorithm </w:t>
      </w:r>
      <w:r>
        <w:t xml:space="preserve">with </w:t>
      </w:r>
      <w:r w:rsidR="00B640C8" w:rsidRPr="00C35A1D">
        <w:t xml:space="preserve">Euclidean </w:t>
      </w:r>
      <w:r w:rsidR="00BA0068">
        <w:t>D</w:t>
      </w:r>
      <w:r w:rsidR="00B640C8" w:rsidRPr="00C35A1D">
        <w:t>istance</w:t>
      </w:r>
      <w:r w:rsidR="00BA0068">
        <w:t xml:space="preserve"> Heuristic</w:t>
      </w:r>
      <w:bookmarkEnd w:id="4"/>
    </w:p>
    <w:p w14:paraId="42A92FB4" w14:textId="0310C9D6" w:rsidR="00E97898" w:rsidRDefault="00C35A1D" w:rsidP="006428B9">
      <w:pPr>
        <w:pStyle w:val="Content"/>
        <w:jc w:val="both"/>
        <w:rPr>
          <w:color w:val="auto"/>
        </w:rPr>
      </w:pPr>
      <w:r>
        <w:rPr>
          <w:color w:val="auto"/>
        </w:rPr>
        <w:t xml:space="preserve">The first heuristic chosen is the </w:t>
      </w:r>
      <w:r w:rsidRPr="00C35A1D">
        <w:rPr>
          <w:color w:val="auto"/>
        </w:rPr>
        <w:t>Euclidean distance</w:t>
      </w:r>
      <w:r w:rsidR="00651BCF">
        <w:rPr>
          <w:color w:val="auto"/>
        </w:rPr>
        <w:t xml:space="preserve"> </w:t>
      </w:r>
      <w:r w:rsidR="00CA1798">
        <w:rPr>
          <w:color w:val="auto"/>
        </w:rPr>
        <w:t xml:space="preserve">because in a </w:t>
      </w:r>
      <w:r w:rsidR="00651BCF">
        <w:rPr>
          <w:color w:val="auto"/>
        </w:rPr>
        <w:t>map</w:t>
      </w:r>
      <w:r w:rsidR="00CA1798">
        <w:rPr>
          <w:color w:val="auto"/>
        </w:rPr>
        <w:t xml:space="preserve"> </w:t>
      </w:r>
      <w:r w:rsidR="00A84160">
        <w:rPr>
          <w:color w:val="auto"/>
        </w:rPr>
        <w:t xml:space="preserve">you </w:t>
      </w:r>
      <w:r w:rsidR="00AB2CF4">
        <w:rPr>
          <w:color w:val="auto"/>
        </w:rPr>
        <w:t>can</w:t>
      </w:r>
      <w:r w:rsidR="00A84160">
        <w:rPr>
          <w:color w:val="auto"/>
        </w:rPr>
        <w:t xml:space="preserve"> move in any direction. </w:t>
      </w:r>
      <w:r w:rsidR="00651BCF">
        <w:rPr>
          <w:color w:val="auto"/>
        </w:rPr>
        <w:t xml:space="preserve">This heuristic </w:t>
      </w:r>
      <w:r w:rsidR="00E84E4E">
        <w:rPr>
          <w:color w:val="auto"/>
        </w:rPr>
        <w:t>determines</w:t>
      </w:r>
      <w:r w:rsidR="00651BCF">
        <w:rPr>
          <w:color w:val="auto"/>
        </w:rPr>
        <w:t xml:space="preserve"> </w:t>
      </w:r>
      <w:r w:rsidR="00E84E4E" w:rsidRPr="00E84E4E">
        <w:rPr>
          <w:color w:val="auto"/>
        </w:rPr>
        <w:t xml:space="preserve">the straight-line distance between two </w:t>
      </w:r>
      <w:r w:rsidR="00E84E4E">
        <w:rPr>
          <w:color w:val="auto"/>
        </w:rPr>
        <w:t>coordinates</w:t>
      </w:r>
      <w:r w:rsidR="00E84E4E" w:rsidRPr="00E84E4E">
        <w:rPr>
          <w:color w:val="auto"/>
        </w:rPr>
        <w:t xml:space="preserve"> in n-dimensional space</w:t>
      </w:r>
      <w:r w:rsidR="0050594C">
        <w:rPr>
          <w:color w:val="auto"/>
        </w:rPr>
        <w:t>.</w:t>
      </w:r>
      <w:r w:rsidR="00E84E4E" w:rsidRPr="00E84E4E">
        <w:rPr>
          <w:color w:val="auto"/>
        </w:rPr>
        <w:t xml:space="preserve"> (Eskander, 2023)</w:t>
      </w:r>
    </w:p>
    <w:p w14:paraId="617344A4" w14:textId="4E2DF0C2" w:rsidR="00FF44A9" w:rsidRDefault="00FF44A9" w:rsidP="006428B9">
      <w:pPr>
        <w:pStyle w:val="Content"/>
        <w:jc w:val="both"/>
        <w:rPr>
          <w:color w:val="auto"/>
        </w:rPr>
      </w:pPr>
      <w:r>
        <w:rPr>
          <w:color w:val="auto"/>
        </w:rPr>
        <w:t xml:space="preserve">This feature is one of the reasons why this </w:t>
      </w:r>
      <w:r w:rsidR="00DA16D9">
        <w:rPr>
          <w:color w:val="auto"/>
        </w:rPr>
        <w:t xml:space="preserve">heuristic was justified for this solution. </w:t>
      </w:r>
      <w:r w:rsidR="00FC0056">
        <w:rPr>
          <w:color w:val="auto"/>
        </w:rPr>
        <w:t>T</w:t>
      </w:r>
      <w:r w:rsidR="00DA16D9">
        <w:rPr>
          <w:color w:val="auto"/>
        </w:rPr>
        <w:t xml:space="preserve">hrough this, the </w:t>
      </w:r>
      <w:r w:rsidR="00DA16D9" w:rsidRPr="00E84E4E">
        <w:rPr>
          <w:color w:val="auto"/>
        </w:rPr>
        <w:t>straight-line distance</w:t>
      </w:r>
      <w:r w:rsidR="00DA16D9">
        <w:rPr>
          <w:color w:val="auto"/>
        </w:rPr>
        <w:t xml:space="preserve"> between the </w:t>
      </w:r>
      <w:r w:rsidR="000425BF">
        <w:rPr>
          <w:color w:val="auto"/>
        </w:rPr>
        <w:t xml:space="preserve">coordinates of </w:t>
      </w:r>
      <w:r w:rsidR="003F168D">
        <w:rPr>
          <w:color w:val="auto"/>
        </w:rPr>
        <w:t xml:space="preserve">the </w:t>
      </w:r>
      <w:r w:rsidR="000425BF">
        <w:rPr>
          <w:color w:val="auto"/>
        </w:rPr>
        <w:t xml:space="preserve">current node and the goal node </w:t>
      </w:r>
      <w:r w:rsidR="003F168D">
        <w:rPr>
          <w:color w:val="auto"/>
        </w:rPr>
        <w:t>was</w:t>
      </w:r>
      <w:r w:rsidR="000425BF">
        <w:rPr>
          <w:color w:val="auto"/>
        </w:rPr>
        <w:t xml:space="preserve"> determined</w:t>
      </w:r>
      <w:r w:rsidR="003F168D">
        <w:rPr>
          <w:color w:val="auto"/>
        </w:rPr>
        <w:t xml:space="preserve"> when searching for the optimal path</w:t>
      </w:r>
      <w:r w:rsidR="00EB1813">
        <w:rPr>
          <w:color w:val="auto"/>
        </w:rPr>
        <w:t xml:space="preserve"> for wheelchair users</w:t>
      </w:r>
      <w:r w:rsidR="000425BF">
        <w:rPr>
          <w:color w:val="auto"/>
        </w:rPr>
        <w:t>.</w:t>
      </w:r>
    </w:p>
    <w:p w14:paraId="2FAAAB27" w14:textId="77777777" w:rsidR="00E97898" w:rsidRDefault="00E97898" w:rsidP="006428B9">
      <w:pPr>
        <w:pStyle w:val="Content"/>
        <w:jc w:val="both"/>
        <w:rPr>
          <w:color w:val="auto"/>
        </w:rPr>
      </w:pPr>
    </w:p>
    <w:p w14:paraId="529D15A6" w14:textId="0ED395D0" w:rsidR="00A95E95" w:rsidRDefault="00EA0E23" w:rsidP="006428B9">
      <w:pPr>
        <w:pStyle w:val="Content"/>
        <w:jc w:val="both"/>
        <w:rPr>
          <w:color w:val="auto"/>
        </w:rPr>
      </w:pPr>
      <w:r>
        <w:rPr>
          <w:color w:val="auto"/>
        </w:rPr>
        <w:t xml:space="preserve">Other common heuristics such as </w:t>
      </w:r>
      <w:r w:rsidRPr="00EA0E23">
        <w:rPr>
          <w:color w:val="auto"/>
        </w:rPr>
        <w:t>Manhattan Distance</w:t>
      </w:r>
      <w:r w:rsidR="00D01A7A">
        <w:rPr>
          <w:color w:val="auto"/>
        </w:rPr>
        <w:t xml:space="preserve">, which is </w:t>
      </w:r>
      <w:r w:rsidR="00571A55">
        <w:rPr>
          <w:color w:val="auto"/>
        </w:rPr>
        <w:t>when we are only allowed to move in 4 directions</w:t>
      </w:r>
      <w:r w:rsidR="007A763C">
        <w:rPr>
          <w:color w:val="auto"/>
        </w:rPr>
        <w:t xml:space="preserve">, </w:t>
      </w:r>
      <w:r w:rsidR="00571A55">
        <w:rPr>
          <w:color w:val="auto"/>
        </w:rPr>
        <w:t xml:space="preserve">were not suitable for this problem type. </w:t>
      </w:r>
      <w:r w:rsidR="005F6A08">
        <w:rPr>
          <w:color w:val="auto"/>
        </w:rPr>
        <w:t xml:space="preserve">This is an intuitive and simple </w:t>
      </w:r>
      <w:r w:rsidR="00143CBE">
        <w:rPr>
          <w:color w:val="auto"/>
        </w:rPr>
        <w:t>heuristic to use, which is a positive</w:t>
      </w:r>
      <w:r w:rsidR="00A133C5">
        <w:rPr>
          <w:color w:val="auto"/>
        </w:rPr>
        <w:t xml:space="preserve"> </w:t>
      </w:r>
      <w:r w:rsidR="00A95E95">
        <w:rPr>
          <w:color w:val="auto"/>
        </w:rPr>
        <w:t>characteristic</w:t>
      </w:r>
      <w:r w:rsidR="00A133C5">
        <w:rPr>
          <w:color w:val="auto"/>
        </w:rPr>
        <w:t xml:space="preserve"> of this heuristic</w:t>
      </w:r>
      <w:r w:rsidR="00266801">
        <w:rPr>
          <w:color w:val="auto"/>
        </w:rPr>
        <w:t>, which is</w:t>
      </w:r>
      <w:r w:rsidR="0050594C">
        <w:rPr>
          <w:color w:val="auto"/>
        </w:rPr>
        <w:t xml:space="preserve"> </w:t>
      </w:r>
      <w:r w:rsidR="00FF44A9">
        <w:rPr>
          <w:color w:val="auto"/>
        </w:rPr>
        <w:t xml:space="preserve">another </w:t>
      </w:r>
      <w:r w:rsidR="0050594C">
        <w:rPr>
          <w:color w:val="auto"/>
        </w:rPr>
        <w:t>one of the reasons</w:t>
      </w:r>
      <w:r w:rsidR="00266801">
        <w:rPr>
          <w:color w:val="auto"/>
        </w:rPr>
        <w:t xml:space="preserve"> why </w:t>
      </w:r>
      <w:r w:rsidR="0050594C">
        <w:rPr>
          <w:color w:val="auto"/>
        </w:rPr>
        <w:t>this heuristic was selected for this solution</w:t>
      </w:r>
      <w:r w:rsidR="00143CBE">
        <w:rPr>
          <w:color w:val="auto"/>
        </w:rPr>
        <w:t xml:space="preserve"> </w:t>
      </w:r>
      <w:r w:rsidR="00FF2BA6">
        <w:rPr>
          <w:color w:val="auto"/>
        </w:rPr>
        <w:t>(</w:t>
      </w:r>
      <w:r w:rsidR="00FF2BA6" w:rsidRPr="00FF2BA6">
        <w:rPr>
          <w:color w:val="auto"/>
        </w:rPr>
        <w:t>A* Search Algorithm</w:t>
      </w:r>
      <w:r w:rsidR="00FF2BA6">
        <w:rPr>
          <w:color w:val="auto"/>
        </w:rPr>
        <w:t xml:space="preserve">, </w:t>
      </w:r>
      <w:r w:rsidR="00FF2BA6" w:rsidRPr="00FF2BA6">
        <w:rPr>
          <w:color w:val="auto"/>
        </w:rPr>
        <w:t>2024</w:t>
      </w:r>
      <w:r w:rsidR="00FF2BA6">
        <w:rPr>
          <w:color w:val="auto"/>
        </w:rPr>
        <w:t>).</w:t>
      </w:r>
    </w:p>
    <w:p w14:paraId="4852AB8C" w14:textId="77777777" w:rsidR="00602C6E" w:rsidRDefault="00602C6E" w:rsidP="006428B9">
      <w:pPr>
        <w:pStyle w:val="Content"/>
        <w:jc w:val="both"/>
        <w:rPr>
          <w:color w:val="auto"/>
        </w:rPr>
      </w:pPr>
    </w:p>
    <w:p w14:paraId="612AF60B" w14:textId="5BCDB293" w:rsidR="00602C6E" w:rsidRDefault="00602C6E" w:rsidP="006428B9">
      <w:pPr>
        <w:pStyle w:val="Content"/>
        <w:jc w:val="both"/>
        <w:rPr>
          <w:color w:val="auto"/>
        </w:rPr>
      </w:pPr>
      <w:r>
        <w:rPr>
          <w:color w:val="auto"/>
        </w:rPr>
        <w:t xml:space="preserve">This heuristic does have some </w:t>
      </w:r>
      <w:r w:rsidR="000D45A9">
        <w:rPr>
          <w:color w:val="auto"/>
        </w:rPr>
        <w:t xml:space="preserve">limitations though. It </w:t>
      </w:r>
      <w:r w:rsidR="000D45A9" w:rsidRPr="000D45A9">
        <w:rPr>
          <w:color w:val="auto"/>
        </w:rPr>
        <w:t>ignor</w:t>
      </w:r>
      <w:r w:rsidR="000D45A9">
        <w:rPr>
          <w:color w:val="auto"/>
        </w:rPr>
        <w:t>es the</w:t>
      </w:r>
      <w:r w:rsidR="000D45A9" w:rsidRPr="000D45A9">
        <w:rPr>
          <w:color w:val="auto"/>
        </w:rPr>
        <w:t xml:space="preserve"> correlation</w:t>
      </w:r>
      <w:r w:rsidR="00361246">
        <w:rPr>
          <w:color w:val="auto"/>
        </w:rPr>
        <w:t xml:space="preserve"> between dimensions</w:t>
      </w:r>
      <w:r w:rsidR="000D45A9" w:rsidRPr="000D45A9">
        <w:rPr>
          <w:color w:val="auto"/>
        </w:rPr>
        <w:t>.</w:t>
      </w:r>
      <w:r w:rsidR="00FE323E">
        <w:rPr>
          <w:color w:val="auto"/>
        </w:rPr>
        <w:t xml:space="preserve"> Since this map is placed on a c</w:t>
      </w:r>
      <w:r w:rsidR="00FE323E" w:rsidRPr="00FE323E">
        <w:rPr>
          <w:color w:val="auto"/>
        </w:rPr>
        <w:t>artesian plane</w:t>
      </w:r>
      <w:r w:rsidR="00FE323E">
        <w:rPr>
          <w:color w:val="auto"/>
        </w:rPr>
        <w:t>, which is a 2D</w:t>
      </w:r>
      <w:r w:rsidR="00824965">
        <w:rPr>
          <w:color w:val="auto"/>
        </w:rPr>
        <w:t xml:space="preserve"> space this limitation is relevant.</w:t>
      </w:r>
      <w:r w:rsidR="006C116D">
        <w:rPr>
          <w:color w:val="auto"/>
        </w:rPr>
        <w:t xml:space="preserve"> For example, </w:t>
      </w:r>
      <w:r w:rsidR="00095031">
        <w:rPr>
          <w:color w:val="auto"/>
        </w:rPr>
        <w:t xml:space="preserve">even </w:t>
      </w:r>
      <w:r w:rsidR="006C116D">
        <w:rPr>
          <w:color w:val="auto"/>
        </w:rPr>
        <w:t xml:space="preserve">if there is a correlation between </w:t>
      </w:r>
      <w:r w:rsidR="006C116D" w:rsidRPr="006C116D">
        <w:rPr>
          <w:color w:val="auto"/>
        </w:rPr>
        <w:t>x and y</w:t>
      </w:r>
      <w:r w:rsidR="005D60E0">
        <w:rPr>
          <w:color w:val="auto"/>
        </w:rPr>
        <w:t xml:space="preserve"> (e.g. </w:t>
      </w:r>
      <w:r w:rsidR="005D60E0" w:rsidRPr="005D60E0">
        <w:rPr>
          <w:color w:val="auto"/>
        </w:rPr>
        <w:t>moving in one direction increases the other</w:t>
      </w:r>
      <w:r w:rsidR="005D60E0">
        <w:rPr>
          <w:color w:val="auto"/>
        </w:rPr>
        <w:t>)</w:t>
      </w:r>
      <w:r w:rsidR="00236A72">
        <w:rPr>
          <w:color w:val="auto"/>
        </w:rPr>
        <w:t xml:space="preserve">, the </w:t>
      </w:r>
      <w:r w:rsidR="00236A72" w:rsidRPr="00236A72">
        <w:rPr>
          <w:color w:val="auto"/>
        </w:rPr>
        <w:t xml:space="preserve">algorithm </w:t>
      </w:r>
      <w:r w:rsidR="00236A72">
        <w:rPr>
          <w:color w:val="auto"/>
        </w:rPr>
        <w:t>might</w:t>
      </w:r>
      <w:r w:rsidR="00236A72" w:rsidRPr="00236A72">
        <w:rPr>
          <w:color w:val="auto"/>
        </w:rPr>
        <w:t xml:space="preserve"> </w:t>
      </w:r>
      <w:r w:rsidR="00236A72">
        <w:rPr>
          <w:color w:val="auto"/>
        </w:rPr>
        <w:t>expand on</w:t>
      </w:r>
      <w:r w:rsidR="00236A72" w:rsidRPr="00236A72">
        <w:rPr>
          <w:color w:val="auto"/>
        </w:rPr>
        <w:t xml:space="preserve"> </w:t>
      </w:r>
      <w:r w:rsidR="00236A72">
        <w:rPr>
          <w:color w:val="auto"/>
        </w:rPr>
        <w:t>nodes</w:t>
      </w:r>
      <w:r w:rsidR="00236A72" w:rsidRPr="00236A72">
        <w:rPr>
          <w:color w:val="auto"/>
        </w:rPr>
        <w:t xml:space="preserve"> that are shorter in one dimension but longer in another</w:t>
      </w:r>
      <w:r w:rsidR="00236A72">
        <w:rPr>
          <w:color w:val="auto"/>
        </w:rPr>
        <w:t>.</w:t>
      </w:r>
      <w:r w:rsidR="00C12D27">
        <w:rPr>
          <w:color w:val="auto"/>
        </w:rPr>
        <w:t xml:space="preserve"> As the dimensionality increases, </w:t>
      </w:r>
      <w:r w:rsidR="00934997" w:rsidRPr="00934997">
        <w:rPr>
          <w:color w:val="auto"/>
        </w:rPr>
        <w:t>Euclidean distance</w:t>
      </w:r>
      <w:r w:rsidR="00934997">
        <w:rPr>
          <w:color w:val="auto"/>
        </w:rPr>
        <w:t xml:space="preserve"> becomes less effective. Also, </w:t>
      </w:r>
      <w:r w:rsidR="00934997" w:rsidRPr="00934997">
        <w:rPr>
          <w:color w:val="auto"/>
        </w:rPr>
        <w:t>variables</w:t>
      </w:r>
      <w:r w:rsidR="00934997">
        <w:rPr>
          <w:color w:val="auto"/>
        </w:rPr>
        <w:t xml:space="preserve"> need to have the same </w:t>
      </w:r>
      <w:proofErr w:type="gramStart"/>
      <w:r w:rsidR="00934997">
        <w:rPr>
          <w:color w:val="auto"/>
        </w:rPr>
        <w:t>unit</w:t>
      </w:r>
      <w:proofErr w:type="gramEnd"/>
      <w:r w:rsidR="007C2F90">
        <w:rPr>
          <w:color w:val="auto"/>
        </w:rPr>
        <w:t xml:space="preserve"> or the calculation will be skewed. (</w:t>
      </w:r>
      <w:r w:rsidR="007C2F90" w:rsidRPr="007C2F90">
        <w:rPr>
          <w:color w:val="auto"/>
        </w:rPr>
        <w:t xml:space="preserve">What is Euclidean </w:t>
      </w:r>
      <w:proofErr w:type="gramStart"/>
      <w:r w:rsidR="007C2F90" w:rsidRPr="007C2F90">
        <w:rPr>
          <w:color w:val="auto"/>
        </w:rPr>
        <w:t>Distance?</w:t>
      </w:r>
      <w:r w:rsidR="007C2F90">
        <w:rPr>
          <w:color w:val="auto"/>
        </w:rPr>
        <w:t>,</w:t>
      </w:r>
      <w:proofErr w:type="gramEnd"/>
      <w:r w:rsidR="007C2F90">
        <w:rPr>
          <w:color w:val="auto"/>
        </w:rPr>
        <w:t xml:space="preserve"> n.d.)</w:t>
      </w:r>
    </w:p>
    <w:p w14:paraId="5890C3CA" w14:textId="77777777" w:rsidR="00D35095" w:rsidRDefault="00D35095" w:rsidP="006428B9">
      <w:pPr>
        <w:pStyle w:val="Content"/>
        <w:jc w:val="both"/>
        <w:rPr>
          <w:color w:val="auto"/>
        </w:rPr>
      </w:pPr>
    </w:p>
    <w:p w14:paraId="4967B93F" w14:textId="659FEE85" w:rsidR="00306959" w:rsidRDefault="00306959" w:rsidP="00306959">
      <w:pPr>
        <w:pStyle w:val="Heading3"/>
      </w:pPr>
      <w:bookmarkStart w:id="5" w:name="_Toc164701847"/>
      <w:r>
        <w:t>Case 1:</w:t>
      </w:r>
      <w:bookmarkEnd w:id="5"/>
    </w:p>
    <w:p w14:paraId="2C27207A" w14:textId="6033FB8A" w:rsidR="005A10FE" w:rsidRDefault="00273033" w:rsidP="006428B9">
      <w:pPr>
        <w:pStyle w:val="Content"/>
        <w:jc w:val="both"/>
        <w:rPr>
          <w:color w:val="auto"/>
        </w:rPr>
      </w:pPr>
      <w:r>
        <w:rPr>
          <w:color w:val="auto"/>
        </w:rPr>
        <w:t xml:space="preserve">In the case of finding a route from </w:t>
      </w:r>
      <w:proofErr w:type="spellStart"/>
      <w:r>
        <w:rPr>
          <w:color w:val="auto"/>
        </w:rPr>
        <w:t>Cranbourne_Park_Shopping_Center</w:t>
      </w:r>
      <w:proofErr w:type="spellEnd"/>
      <w:r>
        <w:rPr>
          <w:color w:val="auto"/>
        </w:rPr>
        <w:t xml:space="preserve"> to </w:t>
      </w:r>
      <w:r w:rsidR="00EF3523">
        <w:rPr>
          <w:color w:val="auto"/>
        </w:rPr>
        <w:t xml:space="preserve">the </w:t>
      </w:r>
      <w:proofErr w:type="spellStart"/>
      <w:r w:rsidR="00EF3523">
        <w:rPr>
          <w:color w:val="auto"/>
        </w:rPr>
        <w:t>Royal_Gardens</w:t>
      </w:r>
      <w:proofErr w:type="spellEnd"/>
      <w:r w:rsidR="00EF3523">
        <w:rPr>
          <w:color w:val="auto"/>
        </w:rPr>
        <w:t xml:space="preserve">, the graph was able to determine the route with the least </w:t>
      </w:r>
      <w:r w:rsidR="00DE43DE" w:rsidRPr="00DE43DE">
        <w:rPr>
          <w:color w:val="auto"/>
        </w:rPr>
        <w:t>wheelchair-accessible</w:t>
      </w:r>
      <w:r w:rsidR="00DE43DE">
        <w:rPr>
          <w:color w:val="auto"/>
        </w:rPr>
        <w:t xml:space="preserve"> </w:t>
      </w:r>
      <w:r w:rsidR="00EF3523" w:rsidRPr="00EF3523">
        <w:rPr>
          <w:color w:val="auto"/>
        </w:rPr>
        <w:t>time</w:t>
      </w:r>
      <w:r w:rsidR="00055A8C">
        <w:rPr>
          <w:color w:val="auto"/>
        </w:rPr>
        <w:t xml:space="preserve"> to traverse. </w:t>
      </w:r>
    </w:p>
    <w:p w14:paraId="2401B96A" w14:textId="46941A3D" w:rsidR="0032290A" w:rsidRDefault="00F927B6" w:rsidP="006428B9">
      <w:pPr>
        <w:pStyle w:val="Content"/>
        <w:jc w:val="both"/>
        <w:rPr>
          <w:color w:val="auto"/>
        </w:rPr>
      </w:pPr>
      <w:r w:rsidRPr="00F927B6">
        <w:rPr>
          <w:noProof/>
          <w:color w:val="auto"/>
        </w:rPr>
        <w:lastRenderedPageBreak/>
        <w:drawing>
          <wp:inline distT="0" distB="0" distL="0" distR="0" wp14:anchorId="3ABF618A" wp14:editId="1D6C607C">
            <wp:extent cx="6309360" cy="2421890"/>
            <wp:effectExtent l="0" t="0" r="0" b="0"/>
            <wp:docPr id="1350141999" name="Picture 1" descr="A network diagram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41999" name="Picture 1" descr="A network diagram with green dots&#10;&#10;Description automatically generated"/>
                    <pic:cNvPicPr/>
                  </pic:nvPicPr>
                  <pic:blipFill>
                    <a:blip r:embed="rId12"/>
                    <a:stretch>
                      <a:fillRect/>
                    </a:stretch>
                  </pic:blipFill>
                  <pic:spPr>
                    <a:xfrm>
                      <a:off x="0" y="0"/>
                      <a:ext cx="6309360" cy="2421890"/>
                    </a:xfrm>
                    <a:prstGeom prst="rect">
                      <a:avLst/>
                    </a:prstGeom>
                  </pic:spPr>
                </pic:pic>
              </a:graphicData>
            </a:graphic>
          </wp:inline>
        </w:drawing>
      </w:r>
    </w:p>
    <w:p w14:paraId="704345FC" w14:textId="77777777" w:rsidR="001E15B0" w:rsidRDefault="001E15B0" w:rsidP="006428B9">
      <w:pPr>
        <w:pStyle w:val="Content"/>
        <w:jc w:val="both"/>
        <w:rPr>
          <w:color w:val="auto"/>
        </w:rPr>
      </w:pPr>
    </w:p>
    <w:p w14:paraId="4E65C60C" w14:textId="3C246E12" w:rsidR="001E15B0" w:rsidRPr="00323484" w:rsidRDefault="001E15B0" w:rsidP="006428B9">
      <w:pPr>
        <w:pStyle w:val="Content"/>
        <w:jc w:val="both"/>
        <w:rPr>
          <w:b/>
          <w:bCs/>
          <w:color w:val="auto"/>
        </w:rPr>
      </w:pPr>
      <w:r w:rsidRPr="00323484">
        <w:rPr>
          <w:b/>
          <w:bCs/>
          <w:color w:val="auto"/>
        </w:rPr>
        <w:t>Highlighted route:</w:t>
      </w:r>
    </w:p>
    <w:tbl>
      <w:tblPr>
        <w:tblStyle w:val="GridTable4-Accent4"/>
        <w:tblW w:w="0" w:type="auto"/>
        <w:tblLook w:val="04A0" w:firstRow="1" w:lastRow="0" w:firstColumn="1" w:lastColumn="0" w:noHBand="0" w:noVBand="1"/>
      </w:tblPr>
      <w:tblGrid>
        <w:gridCol w:w="4963"/>
        <w:gridCol w:w="4963"/>
      </w:tblGrid>
      <w:tr w:rsidR="001E15B0" w14:paraId="590CA538" w14:textId="77777777" w:rsidTr="001E1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4C6A8FE" w14:textId="6A6C29B0" w:rsidR="001E15B0" w:rsidRPr="00323484" w:rsidRDefault="001E15B0" w:rsidP="00323484">
            <w:pPr>
              <w:pStyle w:val="Content"/>
              <w:jc w:val="center"/>
              <w:rPr>
                <w:b w:val="0"/>
                <w:bCs w:val="0"/>
                <w:color w:val="auto"/>
              </w:rPr>
            </w:pPr>
            <w:r w:rsidRPr="00323484">
              <w:rPr>
                <w:b w:val="0"/>
                <w:bCs w:val="0"/>
                <w:color w:val="auto"/>
              </w:rPr>
              <w:t>Nodes traversed</w:t>
            </w:r>
          </w:p>
        </w:tc>
        <w:tc>
          <w:tcPr>
            <w:tcW w:w="4963" w:type="dxa"/>
          </w:tcPr>
          <w:p w14:paraId="244DD5B7" w14:textId="7EE61D70" w:rsidR="001E15B0" w:rsidRPr="00323484" w:rsidRDefault="001E15B0" w:rsidP="00323484">
            <w:pPr>
              <w:pStyle w:val="Content"/>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323484">
              <w:rPr>
                <w:b w:val="0"/>
                <w:bCs w:val="0"/>
                <w:color w:val="auto"/>
              </w:rPr>
              <w:t>Time</w:t>
            </w:r>
          </w:p>
        </w:tc>
      </w:tr>
      <w:tr w:rsidR="001E15B0" w14:paraId="5A61CA86" w14:textId="77777777" w:rsidTr="001E1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552B4A15" w14:textId="3763774D" w:rsidR="001E15B0" w:rsidRPr="001E15B0" w:rsidRDefault="001E15B0" w:rsidP="00884D35">
            <w:pPr>
              <w:pStyle w:val="Content"/>
              <w:jc w:val="center"/>
              <w:rPr>
                <w:b w:val="0"/>
                <w:bCs w:val="0"/>
                <w:color w:val="auto"/>
              </w:rPr>
            </w:pPr>
            <w:proofErr w:type="spellStart"/>
            <w:r w:rsidRPr="001E15B0">
              <w:rPr>
                <w:b w:val="0"/>
                <w:bCs w:val="0"/>
                <w:color w:val="auto"/>
              </w:rPr>
              <w:t>Cranbourne_Park_Shopping_Centre</w:t>
            </w:r>
            <w:proofErr w:type="spellEnd"/>
            <w:r w:rsidRPr="001E15B0">
              <w:rPr>
                <w:b w:val="0"/>
                <w:bCs w:val="0"/>
                <w:color w:val="auto"/>
              </w:rPr>
              <w:t xml:space="preserve"> -&gt; </w:t>
            </w:r>
            <w:proofErr w:type="spellStart"/>
            <w:r w:rsidRPr="001E15B0">
              <w:rPr>
                <w:b w:val="0"/>
                <w:bCs w:val="0"/>
                <w:color w:val="auto"/>
              </w:rPr>
              <w:t>Shopping_Center_Parking</w:t>
            </w:r>
            <w:proofErr w:type="spellEnd"/>
          </w:p>
        </w:tc>
        <w:tc>
          <w:tcPr>
            <w:tcW w:w="4963" w:type="dxa"/>
          </w:tcPr>
          <w:p w14:paraId="78C5E151" w14:textId="3690EBDB" w:rsidR="001E15B0" w:rsidRDefault="00346E95" w:rsidP="00884D35">
            <w:pPr>
              <w:pStyle w:val="Content"/>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16</w:t>
            </w:r>
          </w:p>
        </w:tc>
      </w:tr>
      <w:tr w:rsidR="001E15B0" w14:paraId="7556FB13" w14:textId="77777777" w:rsidTr="001E15B0">
        <w:tc>
          <w:tcPr>
            <w:cnfStyle w:val="001000000000" w:firstRow="0" w:lastRow="0" w:firstColumn="1" w:lastColumn="0" w:oddVBand="0" w:evenVBand="0" w:oddHBand="0" w:evenHBand="0" w:firstRowFirstColumn="0" w:firstRowLastColumn="0" w:lastRowFirstColumn="0" w:lastRowLastColumn="0"/>
            <w:tcW w:w="4963" w:type="dxa"/>
          </w:tcPr>
          <w:p w14:paraId="74A3584F" w14:textId="60B4926A" w:rsidR="001E15B0" w:rsidRPr="001E15B0" w:rsidRDefault="001E15B0" w:rsidP="00884D35">
            <w:pPr>
              <w:pStyle w:val="Content"/>
              <w:jc w:val="center"/>
              <w:rPr>
                <w:b w:val="0"/>
                <w:bCs w:val="0"/>
                <w:color w:val="auto"/>
              </w:rPr>
            </w:pPr>
            <w:proofErr w:type="spellStart"/>
            <w:r w:rsidRPr="001E15B0">
              <w:rPr>
                <w:b w:val="0"/>
                <w:bCs w:val="0"/>
                <w:color w:val="auto"/>
              </w:rPr>
              <w:t>Shopping_Center_Parking</w:t>
            </w:r>
            <w:proofErr w:type="spellEnd"/>
            <w:r w:rsidRPr="001E15B0">
              <w:rPr>
                <w:b w:val="0"/>
                <w:bCs w:val="0"/>
                <w:color w:val="auto"/>
              </w:rPr>
              <w:t xml:space="preserve"> -&gt; Intersection_2</w:t>
            </w:r>
          </w:p>
        </w:tc>
        <w:tc>
          <w:tcPr>
            <w:tcW w:w="4963" w:type="dxa"/>
          </w:tcPr>
          <w:p w14:paraId="397FC28A" w14:textId="6BF82140" w:rsidR="001E15B0" w:rsidRDefault="00346E95" w:rsidP="00884D35">
            <w:pPr>
              <w:pStyle w:val="Content"/>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14</w:t>
            </w:r>
          </w:p>
        </w:tc>
      </w:tr>
      <w:tr w:rsidR="001E15B0" w14:paraId="373EBA8D" w14:textId="77777777" w:rsidTr="001E1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24EB0B07" w14:textId="5D77162D" w:rsidR="001E15B0" w:rsidRPr="001E15B0" w:rsidRDefault="001E15B0" w:rsidP="00884D35">
            <w:pPr>
              <w:pStyle w:val="Content"/>
              <w:jc w:val="center"/>
              <w:rPr>
                <w:b w:val="0"/>
                <w:bCs w:val="0"/>
                <w:color w:val="auto"/>
              </w:rPr>
            </w:pPr>
            <w:r w:rsidRPr="001E15B0">
              <w:rPr>
                <w:b w:val="0"/>
                <w:bCs w:val="0"/>
                <w:color w:val="auto"/>
              </w:rPr>
              <w:t xml:space="preserve">Intersection_2 -&gt; </w:t>
            </w:r>
            <w:proofErr w:type="spellStart"/>
            <w:r w:rsidRPr="001E15B0">
              <w:rPr>
                <w:b w:val="0"/>
                <w:bCs w:val="0"/>
                <w:color w:val="auto"/>
              </w:rPr>
              <w:t>Monash_Health_Centre</w:t>
            </w:r>
            <w:proofErr w:type="spellEnd"/>
          </w:p>
        </w:tc>
        <w:tc>
          <w:tcPr>
            <w:tcW w:w="4963" w:type="dxa"/>
          </w:tcPr>
          <w:p w14:paraId="6812E096" w14:textId="29208ADD" w:rsidR="001E15B0" w:rsidRDefault="00346E95" w:rsidP="00884D35">
            <w:pPr>
              <w:pStyle w:val="Content"/>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w:t>
            </w:r>
          </w:p>
        </w:tc>
      </w:tr>
      <w:tr w:rsidR="001E15B0" w14:paraId="41CA5CC9" w14:textId="77777777" w:rsidTr="001E15B0">
        <w:tc>
          <w:tcPr>
            <w:cnfStyle w:val="001000000000" w:firstRow="0" w:lastRow="0" w:firstColumn="1" w:lastColumn="0" w:oddVBand="0" w:evenVBand="0" w:oddHBand="0" w:evenHBand="0" w:firstRowFirstColumn="0" w:firstRowLastColumn="0" w:lastRowFirstColumn="0" w:lastRowLastColumn="0"/>
            <w:tcW w:w="4963" w:type="dxa"/>
          </w:tcPr>
          <w:p w14:paraId="1D6745A1" w14:textId="2116DBA8" w:rsidR="001E15B0" w:rsidRPr="001E15B0" w:rsidRDefault="001E15B0" w:rsidP="00884D35">
            <w:pPr>
              <w:pStyle w:val="Content"/>
              <w:jc w:val="center"/>
              <w:rPr>
                <w:b w:val="0"/>
                <w:bCs w:val="0"/>
                <w:color w:val="auto"/>
              </w:rPr>
            </w:pPr>
            <w:proofErr w:type="spellStart"/>
            <w:r w:rsidRPr="001E15B0">
              <w:rPr>
                <w:b w:val="0"/>
                <w:bCs w:val="0"/>
                <w:color w:val="auto"/>
              </w:rPr>
              <w:t>Monash_Health_Centre</w:t>
            </w:r>
            <w:proofErr w:type="spellEnd"/>
            <w:r w:rsidRPr="001E15B0">
              <w:rPr>
                <w:b w:val="0"/>
                <w:bCs w:val="0"/>
                <w:color w:val="auto"/>
              </w:rPr>
              <w:t xml:space="preserve"> -&gt; </w:t>
            </w:r>
            <w:proofErr w:type="spellStart"/>
            <w:r w:rsidRPr="001E15B0">
              <w:rPr>
                <w:b w:val="0"/>
                <w:bCs w:val="0"/>
                <w:color w:val="auto"/>
              </w:rPr>
              <w:t>Royal_Botanic_Gardens</w:t>
            </w:r>
            <w:proofErr w:type="spellEnd"/>
          </w:p>
        </w:tc>
        <w:tc>
          <w:tcPr>
            <w:tcW w:w="4963" w:type="dxa"/>
          </w:tcPr>
          <w:p w14:paraId="1DE6FED1" w14:textId="115CADD2" w:rsidR="001E15B0" w:rsidRDefault="00346E95" w:rsidP="00884D35">
            <w:pPr>
              <w:pStyle w:val="Content"/>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48</w:t>
            </w:r>
          </w:p>
        </w:tc>
      </w:tr>
    </w:tbl>
    <w:p w14:paraId="24CF552A" w14:textId="77777777" w:rsidR="0032290A" w:rsidRDefault="0032290A" w:rsidP="006428B9">
      <w:pPr>
        <w:pStyle w:val="Content"/>
        <w:jc w:val="both"/>
        <w:rPr>
          <w:color w:val="auto"/>
        </w:rPr>
      </w:pPr>
    </w:p>
    <w:p w14:paraId="02B06A16" w14:textId="5B7BEFAE" w:rsidR="008B0169" w:rsidRDefault="001E15B0" w:rsidP="006428B9">
      <w:pPr>
        <w:pStyle w:val="Content"/>
        <w:jc w:val="both"/>
        <w:rPr>
          <w:color w:val="auto"/>
        </w:rPr>
      </w:pPr>
      <w:r>
        <w:rPr>
          <w:color w:val="auto"/>
        </w:rPr>
        <w:t>The</w:t>
      </w:r>
      <w:r w:rsidR="005A10FE">
        <w:rPr>
          <w:color w:val="auto"/>
        </w:rPr>
        <w:t xml:space="preserve"> total </w:t>
      </w:r>
      <w:r w:rsidR="00DE43DE" w:rsidRPr="00DE43DE">
        <w:rPr>
          <w:color w:val="auto"/>
        </w:rPr>
        <w:t>wheelchair-accessible</w:t>
      </w:r>
      <w:r w:rsidR="00DE43DE">
        <w:rPr>
          <w:color w:val="auto"/>
        </w:rPr>
        <w:t xml:space="preserve"> </w:t>
      </w:r>
      <w:r w:rsidR="005A10FE" w:rsidRPr="00EF3523">
        <w:rPr>
          <w:color w:val="auto"/>
        </w:rPr>
        <w:t>time</w:t>
      </w:r>
      <w:r w:rsidR="005A10FE">
        <w:rPr>
          <w:color w:val="auto"/>
        </w:rPr>
        <w:t xml:space="preserve"> </w:t>
      </w:r>
      <w:r>
        <w:rPr>
          <w:color w:val="auto"/>
        </w:rPr>
        <w:t>is</w:t>
      </w:r>
      <w:r w:rsidR="005A10FE">
        <w:rPr>
          <w:color w:val="auto"/>
        </w:rPr>
        <w:t xml:space="preserve"> </w:t>
      </w:r>
      <w:r w:rsidR="00346E95" w:rsidRPr="00323484">
        <w:rPr>
          <w:b/>
          <w:bCs/>
          <w:color w:val="auto"/>
        </w:rPr>
        <w:t>81</w:t>
      </w:r>
      <w:r w:rsidR="00346E95">
        <w:rPr>
          <w:color w:val="auto"/>
        </w:rPr>
        <w:t xml:space="preserve"> </w:t>
      </w:r>
      <w:r w:rsidR="008A579B">
        <w:rPr>
          <w:color w:val="auto"/>
        </w:rPr>
        <w:t>minutes.</w:t>
      </w:r>
      <w:r w:rsidR="00B67A02">
        <w:rPr>
          <w:color w:val="auto"/>
        </w:rPr>
        <w:t xml:space="preserve"> </w:t>
      </w:r>
    </w:p>
    <w:p w14:paraId="41739FEC" w14:textId="18448440" w:rsidR="008B0169" w:rsidRDefault="008B0169" w:rsidP="006428B9">
      <w:pPr>
        <w:pStyle w:val="Content"/>
        <w:jc w:val="both"/>
        <w:rPr>
          <w:color w:val="auto"/>
        </w:rPr>
      </w:pPr>
    </w:p>
    <w:p w14:paraId="39EAC95F" w14:textId="04A7C0A8" w:rsidR="00BC3A7D" w:rsidRPr="00323484" w:rsidRDefault="0032290A" w:rsidP="006428B9">
      <w:pPr>
        <w:pStyle w:val="Content"/>
        <w:jc w:val="both"/>
        <w:rPr>
          <w:b/>
          <w:bCs/>
          <w:color w:val="auto"/>
        </w:rPr>
      </w:pPr>
      <w:r w:rsidRPr="00323484">
        <w:rPr>
          <w:b/>
          <w:bCs/>
          <w:color w:val="auto"/>
        </w:rPr>
        <w:t>An alternative route could</w:t>
      </w:r>
      <w:r w:rsidR="00B640C8">
        <w:rPr>
          <w:b/>
          <w:bCs/>
          <w:color w:val="auto"/>
        </w:rPr>
        <w:t xml:space="preserve"> ha</w:t>
      </w:r>
      <w:r w:rsidRPr="00323484">
        <w:rPr>
          <w:b/>
          <w:bCs/>
          <w:color w:val="auto"/>
        </w:rPr>
        <w:t>ve been</w:t>
      </w:r>
      <w:r w:rsidR="00BC3A7D" w:rsidRPr="00323484">
        <w:rPr>
          <w:b/>
          <w:bCs/>
          <w:color w:val="auto"/>
        </w:rPr>
        <w:t xml:space="preserve">: </w:t>
      </w:r>
    </w:p>
    <w:tbl>
      <w:tblPr>
        <w:tblStyle w:val="GridTable4-Accent3"/>
        <w:tblW w:w="0" w:type="auto"/>
        <w:tblLook w:val="04A0" w:firstRow="1" w:lastRow="0" w:firstColumn="1" w:lastColumn="0" w:noHBand="0" w:noVBand="1"/>
      </w:tblPr>
      <w:tblGrid>
        <w:gridCol w:w="4963"/>
        <w:gridCol w:w="4963"/>
      </w:tblGrid>
      <w:tr w:rsidR="00BC3A7D" w14:paraId="6E1AE14F" w14:textId="77777777" w:rsidTr="00BC3A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7F3C0D1C" w14:textId="77777777" w:rsidR="00BC3A7D" w:rsidRPr="00323484" w:rsidRDefault="00BC3A7D" w:rsidP="00323484">
            <w:pPr>
              <w:pStyle w:val="Content"/>
              <w:jc w:val="center"/>
              <w:rPr>
                <w:b w:val="0"/>
                <w:bCs w:val="0"/>
                <w:color w:val="auto"/>
              </w:rPr>
            </w:pPr>
            <w:r w:rsidRPr="00323484">
              <w:rPr>
                <w:b w:val="0"/>
                <w:bCs w:val="0"/>
                <w:color w:val="auto"/>
              </w:rPr>
              <w:t>Nodes traversed</w:t>
            </w:r>
          </w:p>
        </w:tc>
        <w:tc>
          <w:tcPr>
            <w:tcW w:w="4963" w:type="dxa"/>
          </w:tcPr>
          <w:p w14:paraId="3DCFF5F1" w14:textId="77777777" w:rsidR="00BC3A7D" w:rsidRPr="00323484" w:rsidRDefault="00BC3A7D" w:rsidP="00323484">
            <w:pPr>
              <w:pStyle w:val="Content"/>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323484">
              <w:rPr>
                <w:b w:val="0"/>
                <w:bCs w:val="0"/>
                <w:color w:val="auto"/>
              </w:rPr>
              <w:t>Time</w:t>
            </w:r>
          </w:p>
        </w:tc>
      </w:tr>
      <w:tr w:rsidR="00BC3A7D" w14:paraId="016376D9" w14:textId="77777777" w:rsidTr="00BC3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18428DD6" w14:textId="54FE0729" w:rsidR="00BC3A7D" w:rsidRPr="001E15B0" w:rsidRDefault="00BC3A7D" w:rsidP="00884D35">
            <w:pPr>
              <w:pStyle w:val="Content"/>
              <w:jc w:val="center"/>
              <w:rPr>
                <w:b w:val="0"/>
                <w:bCs w:val="0"/>
                <w:color w:val="auto"/>
              </w:rPr>
            </w:pPr>
            <w:proofErr w:type="spellStart"/>
            <w:r w:rsidRPr="001E15B0">
              <w:rPr>
                <w:b w:val="0"/>
                <w:bCs w:val="0"/>
                <w:color w:val="auto"/>
              </w:rPr>
              <w:t>Cranbourne_Park_Shopping_Centre</w:t>
            </w:r>
            <w:proofErr w:type="spellEnd"/>
            <w:r w:rsidRPr="001E15B0">
              <w:rPr>
                <w:b w:val="0"/>
                <w:bCs w:val="0"/>
                <w:color w:val="auto"/>
              </w:rPr>
              <w:t xml:space="preserve"> -&gt; </w:t>
            </w:r>
            <w:r w:rsidR="00263769" w:rsidRPr="00263769">
              <w:rPr>
                <w:b w:val="0"/>
                <w:bCs w:val="0"/>
                <w:color w:val="auto"/>
              </w:rPr>
              <w:t>Roudabout_2</w:t>
            </w:r>
          </w:p>
        </w:tc>
        <w:tc>
          <w:tcPr>
            <w:tcW w:w="4963" w:type="dxa"/>
          </w:tcPr>
          <w:p w14:paraId="4C480137" w14:textId="2DA2C977" w:rsidR="00BC3A7D" w:rsidRDefault="00263769" w:rsidP="00884D35">
            <w:pPr>
              <w:pStyle w:val="Content"/>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29</w:t>
            </w:r>
          </w:p>
        </w:tc>
      </w:tr>
      <w:tr w:rsidR="00BC3A7D" w14:paraId="0A8514A5" w14:textId="77777777" w:rsidTr="00BC3A7D">
        <w:tc>
          <w:tcPr>
            <w:cnfStyle w:val="001000000000" w:firstRow="0" w:lastRow="0" w:firstColumn="1" w:lastColumn="0" w:oddVBand="0" w:evenVBand="0" w:oddHBand="0" w:evenHBand="0" w:firstRowFirstColumn="0" w:firstRowLastColumn="0" w:lastRowFirstColumn="0" w:lastRowLastColumn="0"/>
            <w:tcW w:w="4963" w:type="dxa"/>
          </w:tcPr>
          <w:p w14:paraId="5FD30A78" w14:textId="41FE2A58" w:rsidR="00BC3A7D" w:rsidRPr="001E15B0" w:rsidRDefault="00263769" w:rsidP="00884D35">
            <w:pPr>
              <w:pStyle w:val="Content"/>
              <w:jc w:val="center"/>
              <w:rPr>
                <w:b w:val="0"/>
                <w:bCs w:val="0"/>
                <w:color w:val="auto"/>
              </w:rPr>
            </w:pPr>
            <w:r w:rsidRPr="00263769">
              <w:rPr>
                <w:b w:val="0"/>
                <w:bCs w:val="0"/>
                <w:color w:val="auto"/>
              </w:rPr>
              <w:t>Roudabout_2</w:t>
            </w:r>
            <w:r w:rsidR="00BC3A7D" w:rsidRPr="001E15B0">
              <w:rPr>
                <w:b w:val="0"/>
                <w:bCs w:val="0"/>
                <w:color w:val="auto"/>
              </w:rPr>
              <w:t xml:space="preserve"> -&gt; Intersection_2</w:t>
            </w:r>
          </w:p>
        </w:tc>
        <w:tc>
          <w:tcPr>
            <w:tcW w:w="4963" w:type="dxa"/>
          </w:tcPr>
          <w:p w14:paraId="3E457ACE" w14:textId="7DABC4F9" w:rsidR="00BC3A7D" w:rsidRDefault="00BC3A7D" w:rsidP="00884D35">
            <w:pPr>
              <w:pStyle w:val="Content"/>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w:t>
            </w:r>
            <w:r w:rsidR="00263769">
              <w:rPr>
                <w:color w:val="auto"/>
              </w:rPr>
              <w:t>3</w:t>
            </w:r>
          </w:p>
        </w:tc>
      </w:tr>
      <w:tr w:rsidR="00BC3A7D" w14:paraId="1A5A43F3" w14:textId="77777777" w:rsidTr="00BC3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14:paraId="2E75AF52" w14:textId="77777777" w:rsidR="00BC3A7D" w:rsidRPr="001E15B0" w:rsidRDefault="00BC3A7D" w:rsidP="00884D35">
            <w:pPr>
              <w:pStyle w:val="Content"/>
              <w:jc w:val="center"/>
              <w:rPr>
                <w:b w:val="0"/>
                <w:bCs w:val="0"/>
                <w:color w:val="auto"/>
              </w:rPr>
            </w:pPr>
            <w:r w:rsidRPr="001E15B0">
              <w:rPr>
                <w:b w:val="0"/>
                <w:bCs w:val="0"/>
                <w:color w:val="auto"/>
              </w:rPr>
              <w:t xml:space="preserve">Intersection_2 -&gt; </w:t>
            </w:r>
            <w:proofErr w:type="spellStart"/>
            <w:r w:rsidRPr="001E15B0">
              <w:rPr>
                <w:b w:val="0"/>
                <w:bCs w:val="0"/>
                <w:color w:val="auto"/>
              </w:rPr>
              <w:t>Monash_Health_Centre</w:t>
            </w:r>
            <w:proofErr w:type="spellEnd"/>
          </w:p>
        </w:tc>
        <w:tc>
          <w:tcPr>
            <w:tcW w:w="4963" w:type="dxa"/>
          </w:tcPr>
          <w:p w14:paraId="73D3AB29" w14:textId="77777777" w:rsidR="00BC3A7D" w:rsidRDefault="00BC3A7D" w:rsidP="00884D35">
            <w:pPr>
              <w:pStyle w:val="Content"/>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w:t>
            </w:r>
          </w:p>
        </w:tc>
      </w:tr>
      <w:tr w:rsidR="00BC3A7D" w14:paraId="136CE194" w14:textId="77777777" w:rsidTr="00BC3A7D">
        <w:tc>
          <w:tcPr>
            <w:cnfStyle w:val="001000000000" w:firstRow="0" w:lastRow="0" w:firstColumn="1" w:lastColumn="0" w:oddVBand="0" w:evenVBand="0" w:oddHBand="0" w:evenHBand="0" w:firstRowFirstColumn="0" w:firstRowLastColumn="0" w:lastRowFirstColumn="0" w:lastRowLastColumn="0"/>
            <w:tcW w:w="4963" w:type="dxa"/>
          </w:tcPr>
          <w:p w14:paraId="13ED8517" w14:textId="77777777" w:rsidR="00BC3A7D" w:rsidRPr="001E15B0" w:rsidRDefault="00BC3A7D" w:rsidP="00884D35">
            <w:pPr>
              <w:pStyle w:val="Content"/>
              <w:jc w:val="center"/>
              <w:rPr>
                <w:b w:val="0"/>
                <w:bCs w:val="0"/>
                <w:color w:val="auto"/>
              </w:rPr>
            </w:pPr>
            <w:proofErr w:type="spellStart"/>
            <w:r w:rsidRPr="001E15B0">
              <w:rPr>
                <w:b w:val="0"/>
                <w:bCs w:val="0"/>
                <w:color w:val="auto"/>
              </w:rPr>
              <w:t>Monash_Health_Centre</w:t>
            </w:r>
            <w:proofErr w:type="spellEnd"/>
            <w:r w:rsidRPr="001E15B0">
              <w:rPr>
                <w:b w:val="0"/>
                <w:bCs w:val="0"/>
                <w:color w:val="auto"/>
              </w:rPr>
              <w:t xml:space="preserve"> -&gt; </w:t>
            </w:r>
            <w:proofErr w:type="spellStart"/>
            <w:r w:rsidRPr="001E15B0">
              <w:rPr>
                <w:b w:val="0"/>
                <w:bCs w:val="0"/>
                <w:color w:val="auto"/>
              </w:rPr>
              <w:t>Royal_Botanic_Gardens</w:t>
            </w:r>
            <w:proofErr w:type="spellEnd"/>
          </w:p>
        </w:tc>
        <w:tc>
          <w:tcPr>
            <w:tcW w:w="4963" w:type="dxa"/>
          </w:tcPr>
          <w:p w14:paraId="1A178598" w14:textId="77777777" w:rsidR="00BC3A7D" w:rsidRDefault="00BC3A7D" w:rsidP="00884D35">
            <w:pPr>
              <w:pStyle w:val="Content"/>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48</w:t>
            </w:r>
          </w:p>
        </w:tc>
      </w:tr>
    </w:tbl>
    <w:p w14:paraId="63BBF1DD" w14:textId="7D47789B" w:rsidR="0032290A" w:rsidRDefault="0032290A" w:rsidP="006428B9">
      <w:pPr>
        <w:pStyle w:val="Content"/>
        <w:jc w:val="both"/>
        <w:rPr>
          <w:color w:val="auto"/>
        </w:rPr>
      </w:pPr>
      <w:r>
        <w:rPr>
          <w:color w:val="auto"/>
        </w:rPr>
        <w:t xml:space="preserve"> </w:t>
      </w:r>
    </w:p>
    <w:p w14:paraId="2D9BA52C" w14:textId="4244C5FB" w:rsidR="00263769" w:rsidRDefault="00263769" w:rsidP="006428B9">
      <w:pPr>
        <w:pStyle w:val="Content"/>
        <w:jc w:val="both"/>
        <w:rPr>
          <w:color w:val="auto"/>
        </w:rPr>
      </w:pPr>
      <w:r>
        <w:rPr>
          <w:color w:val="auto"/>
        </w:rPr>
        <w:t xml:space="preserve">Where the total </w:t>
      </w:r>
      <w:r w:rsidR="00DE43DE" w:rsidRPr="00DE43DE">
        <w:rPr>
          <w:color w:val="auto"/>
        </w:rPr>
        <w:t>wheelchair-accessible</w:t>
      </w:r>
      <w:r w:rsidR="00DE43DE">
        <w:rPr>
          <w:color w:val="auto"/>
        </w:rPr>
        <w:t xml:space="preserve"> </w:t>
      </w:r>
      <w:r w:rsidRPr="00EF3523">
        <w:rPr>
          <w:color w:val="auto"/>
        </w:rPr>
        <w:t>time</w:t>
      </w:r>
      <w:r>
        <w:rPr>
          <w:color w:val="auto"/>
        </w:rPr>
        <w:t xml:space="preserve"> would’ve been </w:t>
      </w:r>
      <w:r w:rsidR="002315B0" w:rsidRPr="00323484">
        <w:rPr>
          <w:b/>
          <w:bCs/>
          <w:color w:val="auto"/>
        </w:rPr>
        <w:t>93</w:t>
      </w:r>
      <w:r w:rsidR="002315B0">
        <w:rPr>
          <w:color w:val="auto"/>
        </w:rPr>
        <w:t xml:space="preserve"> minutes. </w:t>
      </w:r>
    </w:p>
    <w:p w14:paraId="49DC7115" w14:textId="77777777" w:rsidR="002315B0" w:rsidRDefault="002315B0" w:rsidP="006428B9">
      <w:pPr>
        <w:pStyle w:val="Content"/>
        <w:jc w:val="both"/>
        <w:rPr>
          <w:color w:val="auto"/>
        </w:rPr>
      </w:pPr>
    </w:p>
    <w:p w14:paraId="019E3262" w14:textId="45A9A16A" w:rsidR="005A10FE" w:rsidRDefault="002315B0" w:rsidP="006428B9">
      <w:pPr>
        <w:pStyle w:val="Content"/>
        <w:jc w:val="both"/>
        <w:rPr>
          <w:color w:val="auto"/>
        </w:rPr>
      </w:pPr>
      <w:r>
        <w:rPr>
          <w:color w:val="auto"/>
        </w:rPr>
        <w:lastRenderedPageBreak/>
        <w:t xml:space="preserve">This alternative route time is higher than the route chosen by the solution, since 92 </w:t>
      </w:r>
      <w:r w:rsidR="00884D35">
        <w:rPr>
          <w:color w:val="auto"/>
        </w:rPr>
        <w:t xml:space="preserve">is greater than </w:t>
      </w:r>
      <w:r>
        <w:rPr>
          <w:color w:val="auto"/>
        </w:rPr>
        <w:t>81.</w:t>
      </w:r>
      <w:r w:rsidR="00884D35">
        <w:rPr>
          <w:color w:val="auto"/>
        </w:rPr>
        <w:t xml:space="preserve"> Therefore,</w:t>
      </w:r>
      <w:r>
        <w:rPr>
          <w:color w:val="auto"/>
        </w:rPr>
        <w:t xml:space="preserve"> the solution was able to find the best route despite alternatives.</w:t>
      </w:r>
      <w:r w:rsidR="00884D35">
        <w:rPr>
          <w:color w:val="auto"/>
        </w:rPr>
        <w:t xml:space="preserve"> </w:t>
      </w:r>
      <w:r w:rsidR="00874AED">
        <w:rPr>
          <w:color w:val="auto"/>
        </w:rPr>
        <w:t xml:space="preserve">The path returned is valid and optimal. </w:t>
      </w:r>
      <w:r w:rsidR="00884D35">
        <w:rPr>
          <w:color w:val="auto"/>
        </w:rPr>
        <w:t>This makes</w:t>
      </w:r>
      <w:r w:rsidR="0059215E">
        <w:rPr>
          <w:color w:val="auto"/>
        </w:rPr>
        <w:t xml:space="preserve"> it an effective </w:t>
      </w:r>
      <w:r w:rsidR="008B0169">
        <w:rPr>
          <w:color w:val="auto"/>
        </w:rPr>
        <w:t>map for wheelchair users</w:t>
      </w:r>
      <w:r w:rsidR="0059215E">
        <w:rPr>
          <w:color w:val="auto"/>
        </w:rPr>
        <w:t>.</w:t>
      </w:r>
    </w:p>
    <w:p w14:paraId="0BCB798E" w14:textId="77777777" w:rsidR="00610C38" w:rsidRDefault="00610C38" w:rsidP="006428B9">
      <w:pPr>
        <w:pStyle w:val="Content"/>
        <w:jc w:val="both"/>
        <w:rPr>
          <w:color w:val="auto"/>
        </w:rPr>
      </w:pPr>
    </w:p>
    <w:p w14:paraId="1CD7B88B" w14:textId="1C685C00" w:rsidR="00265EA9" w:rsidRDefault="00265EA9" w:rsidP="00265EA9">
      <w:pPr>
        <w:pStyle w:val="Content"/>
        <w:jc w:val="both"/>
        <w:rPr>
          <w:color w:val="auto"/>
        </w:rPr>
      </w:pPr>
      <w:r>
        <w:rPr>
          <w:color w:val="auto"/>
        </w:rPr>
        <w:t xml:space="preserve">A </w:t>
      </w:r>
      <w:proofErr w:type="gramStart"/>
      <w:r>
        <w:rPr>
          <w:color w:val="auto"/>
        </w:rPr>
        <w:t>heuristic needs</w:t>
      </w:r>
      <w:proofErr w:type="gramEnd"/>
      <w:r>
        <w:rPr>
          <w:color w:val="auto"/>
        </w:rPr>
        <w:t xml:space="preserve"> to be admissible to guarantee optimal A* solutions, otherwise</w:t>
      </w:r>
      <w:r w:rsidR="0000531F">
        <w:rPr>
          <w:color w:val="auto"/>
        </w:rPr>
        <w:t>,</w:t>
      </w:r>
      <w:r>
        <w:rPr>
          <w:color w:val="auto"/>
        </w:rPr>
        <w:t xml:space="preserve"> the algorithm may explore paths that it should ignore. </w:t>
      </w:r>
    </w:p>
    <w:p w14:paraId="63D2EE92" w14:textId="4EDC404E" w:rsidR="003472C2" w:rsidRDefault="003472C2" w:rsidP="00265EA9">
      <w:pPr>
        <w:pStyle w:val="Content"/>
        <w:jc w:val="both"/>
        <w:rPr>
          <w:color w:val="auto"/>
        </w:rPr>
      </w:pPr>
      <w:r w:rsidRPr="003472C2">
        <w:rPr>
          <w:noProof/>
          <w:color w:val="auto"/>
        </w:rPr>
        <w:drawing>
          <wp:inline distT="0" distB="0" distL="0" distR="0" wp14:anchorId="59C9C5A1" wp14:editId="0799322D">
            <wp:extent cx="977900" cy="288012"/>
            <wp:effectExtent l="0" t="0" r="0" b="0"/>
            <wp:docPr id="202225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53428" name=""/>
                    <pic:cNvPicPr/>
                  </pic:nvPicPr>
                  <pic:blipFill>
                    <a:blip r:embed="rId13"/>
                    <a:stretch>
                      <a:fillRect/>
                    </a:stretch>
                  </pic:blipFill>
                  <pic:spPr>
                    <a:xfrm>
                      <a:off x="0" y="0"/>
                      <a:ext cx="982551" cy="289382"/>
                    </a:xfrm>
                    <a:prstGeom prst="rect">
                      <a:avLst/>
                    </a:prstGeom>
                  </pic:spPr>
                </pic:pic>
              </a:graphicData>
            </a:graphic>
          </wp:inline>
        </w:drawing>
      </w:r>
      <w:r w:rsidR="00AD3602">
        <w:rPr>
          <w:color w:val="auto"/>
        </w:rPr>
        <w:t xml:space="preserve">  (</w:t>
      </w:r>
      <w:r w:rsidR="00AD3602" w:rsidRPr="00AD3602">
        <w:rPr>
          <w:color w:val="auto"/>
        </w:rPr>
        <w:t>Admissibility of A* Algorithm</w:t>
      </w:r>
      <w:r w:rsidR="00AD3602">
        <w:rPr>
          <w:color w:val="auto"/>
        </w:rPr>
        <w:t>, 2023)</w:t>
      </w:r>
    </w:p>
    <w:p w14:paraId="5CA03494" w14:textId="6A9E23AB" w:rsidR="00FD6614" w:rsidRDefault="00EC4927" w:rsidP="00D13268">
      <w:pPr>
        <w:pStyle w:val="Content"/>
        <w:jc w:val="both"/>
        <w:rPr>
          <w:color w:val="auto"/>
        </w:rPr>
      </w:pPr>
      <w:r>
        <w:rPr>
          <w:color w:val="auto"/>
        </w:rPr>
        <w:t>In this case</w:t>
      </w:r>
      <w:r w:rsidR="0000531F">
        <w:rPr>
          <w:color w:val="auto"/>
        </w:rPr>
        <w:t>,</w:t>
      </w:r>
      <w:r w:rsidR="00FD6614">
        <w:rPr>
          <w:color w:val="auto"/>
        </w:rPr>
        <w:t xml:space="preserve"> </w:t>
      </w:r>
      <w:r w:rsidR="00C509CC">
        <w:rPr>
          <w:color w:val="auto"/>
        </w:rPr>
        <w:t>the values in this formula would be,</w:t>
      </w:r>
    </w:p>
    <w:p w14:paraId="20766B01" w14:textId="77777777" w:rsidR="007C393C" w:rsidRDefault="00C509CC" w:rsidP="00D13268">
      <w:pPr>
        <w:pStyle w:val="Content"/>
        <w:jc w:val="both"/>
        <w:rPr>
          <w:color w:val="auto"/>
        </w:rPr>
      </w:pPr>
      <w:r>
        <w:rPr>
          <w:color w:val="auto"/>
        </w:rPr>
        <w:t xml:space="preserve">81 </w:t>
      </w:r>
      <w:r w:rsidRPr="00C509CC">
        <w:rPr>
          <w:color w:val="auto"/>
        </w:rPr>
        <w:t>≤</w:t>
      </w:r>
      <w:r>
        <w:rPr>
          <w:color w:val="auto"/>
        </w:rPr>
        <w:t xml:space="preserve"> 81. </w:t>
      </w:r>
    </w:p>
    <w:p w14:paraId="7DE1F4EF" w14:textId="0E554CCA" w:rsidR="00C509CC" w:rsidRDefault="007C393C" w:rsidP="00D13268">
      <w:pPr>
        <w:pStyle w:val="Content"/>
        <w:jc w:val="both"/>
        <w:rPr>
          <w:color w:val="auto"/>
        </w:rPr>
      </w:pPr>
      <w:r w:rsidRPr="002C7828">
        <w:rPr>
          <w:b/>
          <w:bCs/>
          <w:i/>
          <w:iCs/>
          <w:color w:val="auto"/>
        </w:rPr>
        <w:t>h(n)</w:t>
      </w:r>
      <w:r>
        <w:rPr>
          <w:color w:val="auto"/>
        </w:rPr>
        <w:t xml:space="preserve"> is the</w:t>
      </w:r>
      <w:r w:rsidRPr="00170E47">
        <w:rPr>
          <w:color w:val="auto"/>
        </w:rPr>
        <w:t xml:space="preserve"> cost indicated by</w:t>
      </w:r>
      <w:r>
        <w:rPr>
          <w:color w:val="auto"/>
        </w:rPr>
        <w:t xml:space="preserve"> h to reach a goal from n, which this </w:t>
      </w:r>
      <w:r w:rsidR="00F422BB">
        <w:rPr>
          <w:color w:val="auto"/>
        </w:rPr>
        <w:t>algorithm</w:t>
      </w:r>
      <w:r>
        <w:rPr>
          <w:color w:val="auto"/>
        </w:rPr>
        <w:t xml:space="preserve"> found was 81</w:t>
      </w:r>
      <w:r w:rsidR="002C7828">
        <w:rPr>
          <w:color w:val="auto"/>
        </w:rPr>
        <w:t xml:space="preserve"> wheelchair</w:t>
      </w:r>
      <w:r w:rsidR="00AD527C">
        <w:rPr>
          <w:color w:val="auto"/>
        </w:rPr>
        <w:t>-</w:t>
      </w:r>
      <w:r w:rsidR="002C7828">
        <w:rPr>
          <w:color w:val="auto"/>
        </w:rPr>
        <w:t>accessible minutes.</w:t>
      </w:r>
    </w:p>
    <w:p w14:paraId="39A1EF01" w14:textId="0838C47B" w:rsidR="00E215E3" w:rsidRDefault="00492A79" w:rsidP="00D13268">
      <w:pPr>
        <w:pStyle w:val="Content"/>
        <w:jc w:val="both"/>
        <w:rPr>
          <w:color w:val="auto"/>
        </w:rPr>
      </w:pPr>
      <w:r w:rsidRPr="002C7828">
        <w:rPr>
          <w:b/>
          <w:bCs/>
          <w:i/>
          <w:iCs/>
          <w:color w:val="auto"/>
        </w:rPr>
        <w:t>h*(n)</w:t>
      </w:r>
      <w:r>
        <w:rPr>
          <w:color w:val="auto"/>
        </w:rPr>
        <w:t xml:space="preserve">, </w:t>
      </w:r>
      <w:r w:rsidR="00D13268" w:rsidRPr="00D13268">
        <w:rPr>
          <w:color w:val="auto"/>
        </w:rPr>
        <w:t xml:space="preserve">the optimal cost to reach a goal from </w:t>
      </w:r>
      <w:r w:rsidR="00D13268">
        <w:rPr>
          <w:color w:val="auto"/>
        </w:rPr>
        <w:t xml:space="preserve">n </w:t>
      </w:r>
      <w:r w:rsidR="00AD527C">
        <w:rPr>
          <w:color w:val="auto"/>
        </w:rPr>
        <w:t>is</w:t>
      </w:r>
      <w:r w:rsidR="002C7828">
        <w:rPr>
          <w:color w:val="auto"/>
        </w:rPr>
        <w:t xml:space="preserve"> 81</w:t>
      </w:r>
      <w:r w:rsidR="002873BC">
        <w:rPr>
          <w:color w:val="auto"/>
        </w:rPr>
        <w:t>. This can be visually analysed by looking at the map</w:t>
      </w:r>
      <w:r w:rsidR="002C7828">
        <w:rPr>
          <w:color w:val="auto"/>
        </w:rPr>
        <w:t>.</w:t>
      </w:r>
      <w:r w:rsidR="002707E7" w:rsidRPr="002707E7">
        <w:rPr>
          <w:color w:val="auto"/>
        </w:rPr>
        <w:t xml:space="preserve"> </w:t>
      </w:r>
    </w:p>
    <w:p w14:paraId="17F20A2B" w14:textId="77777777" w:rsidR="002C7828" w:rsidRDefault="002C7828" w:rsidP="00D13268">
      <w:pPr>
        <w:pStyle w:val="Content"/>
        <w:jc w:val="both"/>
        <w:rPr>
          <w:color w:val="auto"/>
        </w:rPr>
      </w:pPr>
    </w:p>
    <w:p w14:paraId="1ACF6226" w14:textId="311BCB9C" w:rsidR="00265EA9" w:rsidRDefault="00265EA9" w:rsidP="00265EA9">
      <w:pPr>
        <w:pStyle w:val="Content"/>
        <w:jc w:val="both"/>
        <w:rPr>
          <w:color w:val="auto"/>
        </w:rPr>
      </w:pPr>
      <w:r>
        <w:rPr>
          <w:color w:val="auto"/>
        </w:rPr>
        <w:t>This means that this heuristic is admissible since it doesn’t overestimate the actual cost and avoids suboptimal solutions</w:t>
      </w:r>
      <w:r w:rsidR="00615499">
        <w:rPr>
          <w:color w:val="auto"/>
        </w:rPr>
        <w:t>, such as the alternative route in the table</w:t>
      </w:r>
      <w:r w:rsidR="005327E4">
        <w:rPr>
          <w:color w:val="auto"/>
        </w:rPr>
        <w:t xml:space="preserve"> for case 1</w:t>
      </w:r>
      <w:r>
        <w:rPr>
          <w:color w:val="auto"/>
        </w:rPr>
        <w:t>. (</w:t>
      </w:r>
      <w:r w:rsidRPr="00B9363C">
        <w:rPr>
          <w:color w:val="auto"/>
        </w:rPr>
        <w:t>SIT215 Week 4 - Lecture - Problem Solving and Evaluation</w:t>
      </w:r>
      <w:r>
        <w:rPr>
          <w:color w:val="auto"/>
        </w:rPr>
        <w:t xml:space="preserve"> </w:t>
      </w:r>
      <w:r w:rsidRPr="00B9363C">
        <w:rPr>
          <w:color w:val="auto"/>
        </w:rPr>
        <w:t>AFTER CLASS</w:t>
      </w:r>
      <w:r>
        <w:rPr>
          <w:color w:val="auto"/>
        </w:rPr>
        <w:t>, 2024</w:t>
      </w:r>
      <w:r w:rsidRPr="00B9363C">
        <w:rPr>
          <w:color w:val="auto"/>
        </w:rPr>
        <w:t>)</w:t>
      </w:r>
    </w:p>
    <w:p w14:paraId="12568923" w14:textId="77777777" w:rsidR="00265EA9" w:rsidRDefault="00265EA9" w:rsidP="006428B9">
      <w:pPr>
        <w:pStyle w:val="Content"/>
        <w:jc w:val="both"/>
        <w:rPr>
          <w:color w:val="auto"/>
        </w:rPr>
      </w:pPr>
    </w:p>
    <w:p w14:paraId="574E8B9B" w14:textId="732976F8" w:rsidR="00B36116" w:rsidRDefault="00B36116" w:rsidP="00B36116">
      <w:pPr>
        <w:pStyle w:val="Heading3"/>
      </w:pPr>
      <w:bookmarkStart w:id="6" w:name="_Toc164701848"/>
      <w:r>
        <w:t>Case 2</w:t>
      </w:r>
      <w:bookmarkEnd w:id="6"/>
    </w:p>
    <w:p w14:paraId="1B6A9133" w14:textId="3239CAA3" w:rsidR="00644603" w:rsidRDefault="00644603" w:rsidP="006428B9">
      <w:pPr>
        <w:pStyle w:val="Content"/>
        <w:jc w:val="both"/>
        <w:rPr>
          <w:color w:val="auto"/>
        </w:rPr>
      </w:pPr>
      <w:r>
        <w:rPr>
          <w:color w:val="auto"/>
        </w:rPr>
        <w:t xml:space="preserve">This is </w:t>
      </w:r>
      <w:r w:rsidR="00303B72">
        <w:rPr>
          <w:color w:val="auto"/>
        </w:rPr>
        <w:t>the selected route for a different set of inputs:</w:t>
      </w:r>
    </w:p>
    <w:tbl>
      <w:tblPr>
        <w:tblStyle w:val="GridTable4-Accent4"/>
        <w:tblW w:w="0" w:type="auto"/>
        <w:tblLook w:val="04A0" w:firstRow="1" w:lastRow="0" w:firstColumn="1" w:lastColumn="0" w:noHBand="0" w:noVBand="1"/>
      </w:tblPr>
      <w:tblGrid>
        <w:gridCol w:w="1811"/>
        <w:gridCol w:w="3169"/>
        <w:gridCol w:w="3862"/>
        <w:gridCol w:w="1084"/>
      </w:tblGrid>
      <w:tr w:rsidR="006950D5" w:rsidRPr="00323484" w14:paraId="0D634DD7" w14:textId="77777777" w:rsidTr="00D77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04748358" w14:textId="1EDADC43" w:rsidR="006950D5" w:rsidRPr="00323484" w:rsidRDefault="006950D5" w:rsidP="006855FD">
            <w:pPr>
              <w:pStyle w:val="Content"/>
              <w:jc w:val="center"/>
              <w:rPr>
                <w:b w:val="0"/>
                <w:bCs w:val="0"/>
                <w:color w:val="auto"/>
              </w:rPr>
            </w:pPr>
            <w:r>
              <w:rPr>
                <w:b w:val="0"/>
                <w:bCs w:val="0"/>
                <w:color w:val="auto"/>
              </w:rPr>
              <w:t>Start Location</w:t>
            </w:r>
          </w:p>
        </w:tc>
        <w:tc>
          <w:tcPr>
            <w:tcW w:w="3169" w:type="dxa"/>
          </w:tcPr>
          <w:p w14:paraId="0746E28C" w14:textId="24844914" w:rsidR="006950D5" w:rsidRPr="006950D5" w:rsidRDefault="006950D5" w:rsidP="006855FD">
            <w:pPr>
              <w:pStyle w:val="Content"/>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6950D5">
              <w:rPr>
                <w:b w:val="0"/>
                <w:bCs w:val="0"/>
                <w:color w:val="auto"/>
              </w:rPr>
              <w:t>End Location</w:t>
            </w:r>
          </w:p>
        </w:tc>
        <w:tc>
          <w:tcPr>
            <w:tcW w:w="3862" w:type="dxa"/>
          </w:tcPr>
          <w:p w14:paraId="078B18E2" w14:textId="01DFF1AB" w:rsidR="006950D5" w:rsidRPr="00323484" w:rsidRDefault="006950D5" w:rsidP="006855FD">
            <w:pPr>
              <w:pStyle w:val="Content"/>
              <w:jc w:val="center"/>
              <w:cnfStyle w:val="100000000000" w:firstRow="1" w:lastRow="0" w:firstColumn="0" w:lastColumn="0" w:oddVBand="0" w:evenVBand="0" w:oddHBand="0" w:evenHBand="0" w:firstRowFirstColumn="0" w:firstRowLastColumn="0" w:lastRowFirstColumn="0" w:lastRowLastColumn="0"/>
              <w:rPr>
                <w:color w:val="auto"/>
              </w:rPr>
            </w:pPr>
            <w:r w:rsidRPr="00323484">
              <w:rPr>
                <w:b w:val="0"/>
                <w:bCs w:val="0"/>
                <w:color w:val="auto"/>
              </w:rPr>
              <w:t>Nodes traversed</w:t>
            </w:r>
          </w:p>
        </w:tc>
        <w:tc>
          <w:tcPr>
            <w:tcW w:w="1084" w:type="dxa"/>
          </w:tcPr>
          <w:p w14:paraId="04DF80F8" w14:textId="159B310B" w:rsidR="006950D5" w:rsidRPr="00323484" w:rsidRDefault="006950D5" w:rsidP="006855FD">
            <w:pPr>
              <w:pStyle w:val="Content"/>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323484">
              <w:rPr>
                <w:b w:val="0"/>
                <w:bCs w:val="0"/>
                <w:color w:val="auto"/>
              </w:rPr>
              <w:t>Time</w:t>
            </w:r>
            <w:r w:rsidR="00DF68D7">
              <w:rPr>
                <w:b w:val="0"/>
                <w:bCs w:val="0"/>
                <w:color w:val="auto"/>
              </w:rPr>
              <w:t xml:space="preserve"> (min)</w:t>
            </w:r>
          </w:p>
        </w:tc>
      </w:tr>
      <w:tr w:rsidR="00D77865" w14:paraId="7CF454DE" w14:textId="77777777" w:rsidTr="00FF5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vMerge w:val="restart"/>
          </w:tcPr>
          <w:p w14:paraId="0CED9F2E" w14:textId="77777777" w:rsidR="00D77865" w:rsidRDefault="00D77865" w:rsidP="006855FD">
            <w:pPr>
              <w:pStyle w:val="Content"/>
              <w:jc w:val="center"/>
              <w:rPr>
                <w:color w:val="auto"/>
              </w:rPr>
            </w:pPr>
          </w:p>
          <w:p w14:paraId="35ADD6DF" w14:textId="2EEE743A" w:rsidR="00D77865" w:rsidRPr="001E15B0" w:rsidRDefault="00D77865" w:rsidP="006855FD">
            <w:pPr>
              <w:pStyle w:val="Content"/>
              <w:jc w:val="center"/>
              <w:rPr>
                <w:b w:val="0"/>
                <w:bCs w:val="0"/>
                <w:color w:val="auto"/>
              </w:rPr>
            </w:pPr>
            <w:proofErr w:type="spellStart"/>
            <w:r>
              <w:rPr>
                <w:b w:val="0"/>
                <w:bCs w:val="0"/>
                <w:color w:val="auto"/>
              </w:rPr>
              <w:t>Public_Toilet</w:t>
            </w:r>
            <w:proofErr w:type="spellEnd"/>
          </w:p>
        </w:tc>
        <w:tc>
          <w:tcPr>
            <w:tcW w:w="3169" w:type="dxa"/>
            <w:vMerge w:val="restart"/>
          </w:tcPr>
          <w:p w14:paraId="24E6DB6B" w14:textId="77777777" w:rsidR="00D77865" w:rsidRDefault="00D77865" w:rsidP="00D77865">
            <w:pPr>
              <w:pStyle w:val="Content"/>
              <w:jc w:val="both"/>
              <w:cnfStyle w:val="000000100000" w:firstRow="0" w:lastRow="0" w:firstColumn="0" w:lastColumn="0" w:oddVBand="0" w:evenVBand="0" w:oddHBand="1" w:evenHBand="0" w:firstRowFirstColumn="0" w:firstRowLastColumn="0" w:lastRowFirstColumn="0" w:lastRowLastColumn="0"/>
              <w:rPr>
                <w:color w:val="auto"/>
              </w:rPr>
            </w:pPr>
          </w:p>
          <w:p w14:paraId="2A2C3573" w14:textId="750D93AA" w:rsidR="00D77865" w:rsidRPr="006950D5" w:rsidRDefault="00D77865" w:rsidP="00D77865">
            <w:pPr>
              <w:pStyle w:val="Content"/>
              <w:jc w:val="both"/>
              <w:cnfStyle w:val="000000100000" w:firstRow="0" w:lastRow="0" w:firstColumn="0" w:lastColumn="0" w:oddVBand="0" w:evenVBand="0" w:oddHBand="1" w:evenHBand="0" w:firstRowFirstColumn="0" w:firstRowLastColumn="0" w:lastRowFirstColumn="0" w:lastRowLastColumn="0"/>
              <w:rPr>
                <w:color w:val="auto"/>
              </w:rPr>
            </w:pPr>
            <w:proofErr w:type="spellStart"/>
            <w:r w:rsidRPr="007B6866">
              <w:rPr>
                <w:color w:val="auto"/>
              </w:rPr>
              <w:t>Shopping_Center_Parking</w:t>
            </w:r>
            <w:proofErr w:type="spellEnd"/>
          </w:p>
        </w:tc>
        <w:tc>
          <w:tcPr>
            <w:tcW w:w="3862" w:type="dxa"/>
            <w:shd w:val="clear" w:color="auto" w:fill="FFFFFF" w:themeFill="background1"/>
          </w:tcPr>
          <w:p w14:paraId="4E452A4D" w14:textId="7A99E9F0" w:rsidR="00D77865" w:rsidRPr="007E0EAA" w:rsidRDefault="00D77865" w:rsidP="006855FD">
            <w:pPr>
              <w:pStyle w:val="Content"/>
              <w:jc w:val="center"/>
              <w:cnfStyle w:val="000000100000" w:firstRow="0" w:lastRow="0" w:firstColumn="0" w:lastColumn="0" w:oddVBand="0" w:evenVBand="0" w:oddHBand="1" w:evenHBand="0" w:firstRowFirstColumn="0" w:firstRowLastColumn="0" w:lastRowFirstColumn="0" w:lastRowLastColumn="0"/>
              <w:rPr>
                <w:color w:val="auto"/>
              </w:rPr>
            </w:pPr>
            <w:proofErr w:type="spellStart"/>
            <w:r w:rsidRPr="007E0EAA">
              <w:rPr>
                <w:color w:val="auto"/>
              </w:rPr>
              <w:t>Public_Toilet</w:t>
            </w:r>
            <w:proofErr w:type="spellEnd"/>
            <w:r>
              <w:rPr>
                <w:color w:val="auto"/>
              </w:rPr>
              <w:t xml:space="preserve"> -&gt; </w:t>
            </w:r>
            <w:r w:rsidRPr="006950D5">
              <w:rPr>
                <w:color w:val="auto"/>
              </w:rPr>
              <w:t>Intersection_</w:t>
            </w:r>
            <w:r>
              <w:rPr>
                <w:color w:val="auto"/>
              </w:rPr>
              <w:t>2</w:t>
            </w:r>
          </w:p>
        </w:tc>
        <w:tc>
          <w:tcPr>
            <w:tcW w:w="1084" w:type="dxa"/>
            <w:shd w:val="clear" w:color="auto" w:fill="FFFFFF" w:themeFill="background1"/>
          </w:tcPr>
          <w:p w14:paraId="6918F177" w14:textId="7DB52798" w:rsidR="00D77865" w:rsidRDefault="00D77865" w:rsidP="006855FD">
            <w:pPr>
              <w:pStyle w:val="Content"/>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5</w:t>
            </w:r>
          </w:p>
        </w:tc>
      </w:tr>
      <w:tr w:rsidR="00D77865" w14:paraId="58F34033" w14:textId="77777777" w:rsidTr="00D77865">
        <w:tc>
          <w:tcPr>
            <w:cnfStyle w:val="001000000000" w:firstRow="0" w:lastRow="0" w:firstColumn="1" w:lastColumn="0" w:oddVBand="0" w:evenVBand="0" w:oddHBand="0" w:evenHBand="0" w:firstRowFirstColumn="0" w:firstRowLastColumn="0" w:lastRowFirstColumn="0" w:lastRowLastColumn="0"/>
            <w:tcW w:w="1811" w:type="dxa"/>
            <w:vMerge/>
          </w:tcPr>
          <w:p w14:paraId="550EBBF2" w14:textId="77777777" w:rsidR="00D77865" w:rsidRDefault="00D77865" w:rsidP="006855FD">
            <w:pPr>
              <w:pStyle w:val="Content"/>
              <w:jc w:val="center"/>
              <w:rPr>
                <w:b w:val="0"/>
                <w:bCs w:val="0"/>
                <w:color w:val="auto"/>
              </w:rPr>
            </w:pPr>
          </w:p>
        </w:tc>
        <w:tc>
          <w:tcPr>
            <w:tcW w:w="3169" w:type="dxa"/>
            <w:vMerge/>
          </w:tcPr>
          <w:p w14:paraId="314D0B8E" w14:textId="77777777" w:rsidR="00D77865" w:rsidRPr="007B6866" w:rsidRDefault="00D77865" w:rsidP="006855FD">
            <w:pPr>
              <w:pStyle w:val="Content"/>
              <w:jc w:val="center"/>
              <w:cnfStyle w:val="000000000000" w:firstRow="0" w:lastRow="0" w:firstColumn="0" w:lastColumn="0" w:oddVBand="0" w:evenVBand="0" w:oddHBand="0" w:evenHBand="0" w:firstRowFirstColumn="0" w:firstRowLastColumn="0" w:lastRowFirstColumn="0" w:lastRowLastColumn="0"/>
              <w:rPr>
                <w:color w:val="auto"/>
              </w:rPr>
            </w:pPr>
          </w:p>
        </w:tc>
        <w:tc>
          <w:tcPr>
            <w:tcW w:w="3862" w:type="dxa"/>
          </w:tcPr>
          <w:p w14:paraId="73C11BDA" w14:textId="083D466C" w:rsidR="00D77865" w:rsidRPr="007E0EAA" w:rsidRDefault="00D77865" w:rsidP="006855FD">
            <w:pPr>
              <w:pStyle w:val="Content"/>
              <w:jc w:val="center"/>
              <w:cnfStyle w:val="000000000000" w:firstRow="0" w:lastRow="0" w:firstColumn="0" w:lastColumn="0" w:oddVBand="0" w:evenVBand="0" w:oddHBand="0" w:evenHBand="0" w:firstRowFirstColumn="0" w:firstRowLastColumn="0" w:lastRowFirstColumn="0" w:lastRowLastColumn="0"/>
              <w:rPr>
                <w:color w:val="auto"/>
              </w:rPr>
            </w:pPr>
            <w:r w:rsidRPr="006950D5">
              <w:rPr>
                <w:color w:val="auto"/>
              </w:rPr>
              <w:t>Intersection_</w:t>
            </w:r>
            <w:r>
              <w:rPr>
                <w:color w:val="auto"/>
              </w:rPr>
              <w:t xml:space="preserve">2 -&gt; </w:t>
            </w:r>
            <w:proofErr w:type="spellStart"/>
            <w:r w:rsidRPr="007B6866">
              <w:rPr>
                <w:color w:val="auto"/>
              </w:rPr>
              <w:t>Shopping_Center_Parking</w:t>
            </w:r>
            <w:proofErr w:type="spellEnd"/>
          </w:p>
        </w:tc>
        <w:tc>
          <w:tcPr>
            <w:tcW w:w="1084" w:type="dxa"/>
          </w:tcPr>
          <w:p w14:paraId="52566F28" w14:textId="29BCDFB1" w:rsidR="00D77865" w:rsidRDefault="00D77865" w:rsidP="006855FD">
            <w:pPr>
              <w:pStyle w:val="Content"/>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14</w:t>
            </w:r>
          </w:p>
        </w:tc>
      </w:tr>
    </w:tbl>
    <w:p w14:paraId="43252E78" w14:textId="77777777" w:rsidR="00610C38" w:rsidRDefault="00610C38" w:rsidP="006428B9">
      <w:pPr>
        <w:pStyle w:val="Content"/>
        <w:jc w:val="both"/>
        <w:rPr>
          <w:color w:val="auto"/>
        </w:rPr>
      </w:pPr>
    </w:p>
    <w:p w14:paraId="5CE7E248" w14:textId="13587319" w:rsidR="0008198A" w:rsidRDefault="0008198A" w:rsidP="006428B9">
      <w:pPr>
        <w:pStyle w:val="Content"/>
        <w:jc w:val="both"/>
        <w:rPr>
          <w:color w:val="auto"/>
        </w:rPr>
      </w:pPr>
      <w:r w:rsidRPr="0008198A">
        <w:rPr>
          <w:b/>
          <w:bCs/>
          <w:color w:val="auto"/>
        </w:rPr>
        <w:t>Legend:</w:t>
      </w:r>
      <w:r>
        <w:rPr>
          <w:color w:val="auto"/>
        </w:rPr>
        <w:t xml:space="preserve"> </w:t>
      </w:r>
      <w:r w:rsidRPr="0008198A">
        <w:rPr>
          <w:color w:val="3592CF" w:themeColor="accent2"/>
        </w:rPr>
        <w:t xml:space="preserve">Blue </w:t>
      </w:r>
      <w:r>
        <w:rPr>
          <w:color w:val="auto"/>
        </w:rPr>
        <w:t>text means this is a node chosen in the path.</w:t>
      </w:r>
    </w:p>
    <w:tbl>
      <w:tblPr>
        <w:tblStyle w:val="GridTable1Light-Accent2"/>
        <w:tblW w:w="0" w:type="auto"/>
        <w:tblInd w:w="-5" w:type="dxa"/>
        <w:tblLook w:val="04A0" w:firstRow="1" w:lastRow="0" w:firstColumn="1" w:lastColumn="0" w:noHBand="0" w:noVBand="1"/>
      </w:tblPr>
      <w:tblGrid>
        <w:gridCol w:w="3169"/>
        <w:gridCol w:w="631"/>
        <w:gridCol w:w="711"/>
        <w:gridCol w:w="5420"/>
      </w:tblGrid>
      <w:tr w:rsidR="002E5CF2" w14:paraId="2DC4599B" w14:textId="77777777" w:rsidTr="002E5C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5DA8057E" w14:textId="0231C2DA" w:rsidR="002E5CF2" w:rsidRDefault="002E5CF2" w:rsidP="00EA7285">
            <w:pPr>
              <w:pStyle w:val="Content"/>
              <w:rPr>
                <w:color w:val="auto"/>
              </w:rPr>
            </w:pPr>
            <w:r>
              <w:rPr>
                <w:color w:val="auto"/>
              </w:rPr>
              <w:t>node</w:t>
            </w:r>
          </w:p>
        </w:tc>
        <w:tc>
          <w:tcPr>
            <w:tcW w:w="631" w:type="dxa"/>
          </w:tcPr>
          <w:p w14:paraId="6DCD4A1F" w14:textId="1C640018" w:rsidR="002E5CF2" w:rsidRDefault="002E5CF2" w:rsidP="00EA7285">
            <w:pPr>
              <w:pStyle w:val="Content"/>
              <w:cnfStyle w:val="100000000000" w:firstRow="1" w:lastRow="0" w:firstColumn="0" w:lastColumn="0" w:oddVBand="0" w:evenVBand="0" w:oddHBand="0" w:evenHBand="0" w:firstRowFirstColumn="0" w:firstRowLastColumn="0" w:lastRowFirstColumn="0" w:lastRowLastColumn="0"/>
              <w:rPr>
                <w:color w:val="auto"/>
              </w:rPr>
            </w:pPr>
            <w:r>
              <w:rPr>
                <w:color w:val="auto"/>
              </w:rPr>
              <w:t>f(n)</w:t>
            </w:r>
          </w:p>
        </w:tc>
        <w:tc>
          <w:tcPr>
            <w:tcW w:w="712" w:type="dxa"/>
          </w:tcPr>
          <w:p w14:paraId="11E79B60" w14:textId="1EE5B7EA" w:rsidR="002E5CF2" w:rsidRDefault="002E5CF2" w:rsidP="00EA7285">
            <w:pPr>
              <w:pStyle w:val="Content"/>
              <w:cnfStyle w:val="100000000000" w:firstRow="1" w:lastRow="0" w:firstColumn="0" w:lastColumn="0" w:oddVBand="0" w:evenVBand="0" w:oddHBand="0" w:evenHBand="0" w:firstRowFirstColumn="0" w:firstRowLastColumn="0" w:lastRowFirstColumn="0" w:lastRowLastColumn="0"/>
              <w:rPr>
                <w:color w:val="auto"/>
              </w:rPr>
            </w:pPr>
            <w:r>
              <w:rPr>
                <w:color w:val="auto"/>
              </w:rPr>
              <w:t>g(n)</w:t>
            </w:r>
          </w:p>
        </w:tc>
        <w:tc>
          <w:tcPr>
            <w:tcW w:w="5492" w:type="dxa"/>
          </w:tcPr>
          <w:p w14:paraId="7D407B3A" w14:textId="5CEBE385" w:rsidR="002E5CF2" w:rsidRDefault="002E5CF2" w:rsidP="00EA7285">
            <w:pPr>
              <w:pStyle w:val="Content"/>
              <w:cnfStyle w:val="100000000000" w:firstRow="1" w:lastRow="0" w:firstColumn="0" w:lastColumn="0" w:oddVBand="0" w:evenVBand="0" w:oddHBand="0" w:evenHBand="0" w:firstRowFirstColumn="0" w:firstRowLastColumn="0" w:lastRowFirstColumn="0" w:lastRowLastColumn="0"/>
              <w:rPr>
                <w:color w:val="auto"/>
              </w:rPr>
            </w:pPr>
            <w:r>
              <w:rPr>
                <w:color w:val="auto"/>
              </w:rPr>
              <w:t>h(n)   (to whole  numbers)</w:t>
            </w:r>
          </w:p>
        </w:tc>
      </w:tr>
      <w:tr w:rsidR="002E5CF2" w14:paraId="74D0D269" w14:textId="77777777" w:rsidTr="002E5CF2">
        <w:tc>
          <w:tcPr>
            <w:cnfStyle w:val="001000000000" w:firstRow="0" w:lastRow="0" w:firstColumn="1" w:lastColumn="0" w:oddVBand="0" w:evenVBand="0" w:oddHBand="0" w:evenHBand="0" w:firstRowFirstColumn="0" w:firstRowLastColumn="0" w:lastRowFirstColumn="0" w:lastRowLastColumn="0"/>
            <w:tcW w:w="3096" w:type="dxa"/>
          </w:tcPr>
          <w:p w14:paraId="60AE5AC2" w14:textId="65365492" w:rsidR="002E5CF2" w:rsidRPr="004B7CF4" w:rsidRDefault="002E5CF2" w:rsidP="00EA7285">
            <w:pPr>
              <w:pStyle w:val="Content"/>
              <w:rPr>
                <w:color w:val="3592CF" w:themeColor="accent2"/>
              </w:rPr>
            </w:pPr>
            <w:proofErr w:type="spellStart"/>
            <w:r w:rsidRPr="004B7CF4">
              <w:rPr>
                <w:b w:val="0"/>
                <w:bCs w:val="0"/>
                <w:color w:val="3592CF" w:themeColor="accent2"/>
              </w:rPr>
              <w:t>Public_Toilet</w:t>
            </w:r>
            <w:proofErr w:type="spellEnd"/>
          </w:p>
        </w:tc>
        <w:tc>
          <w:tcPr>
            <w:tcW w:w="631" w:type="dxa"/>
          </w:tcPr>
          <w:p w14:paraId="542A5D33" w14:textId="7AE2BF4A"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Pr>
                <w:color w:val="3592CF" w:themeColor="accent2"/>
              </w:rPr>
              <w:t>17</w:t>
            </w:r>
          </w:p>
        </w:tc>
        <w:tc>
          <w:tcPr>
            <w:tcW w:w="712" w:type="dxa"/>
          </w:tcPr>
          <w:p w14:paraId="1BDCC14F" w14:textId="4C50D5E4"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0</w:t>
            </w:r>
          </w:p>
        </w:tc>
        <w:tc>
          <w:tcPr>
            <w:tcW w:w="5492" w:type="dxa"/>
          </w:tcPr>
          <w:p w14:paraId="2E246BF5" w14:textId="199FA66E"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 xml:space="preserve">= </w:t>
            </w:r>
            <w:proofErr w:type="spellStart"/>
            <w:r w:rsidRPr="004B7CF4">
              <w:rPr>
                <w:color w:val="3592CF" w:themeColor="accent2"/>
              </w:rPr>
              <w:t>np.hypot</w:t>
            </w:r>
            <w:proofErr w:type="spellEnd"/>
            <w:r w:rsidRPr="004B7CF4">
              <w:rPr>
                <w:color w:val="3592CF" w:themeColor="accent2"/>
              </w:rPr>
              <w:t>((145.2942854- 145.28152), ((-21.1144225) - (-38.11188)))</w:t>
            </w:r>
          </w:p>
          <w:p w14:paraId="7EF0BEB3" w14:textId="21BA7B9B"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 17</w:t>
            </w:r>
          </w:p>
        </w:tc>
      </w:tr>
      <w:tr w:rsidR="002E5CF2" w14:paraId="0D40D21E" w14:textId="77777777" w:rsidTr="002E5CF2">
        <w:tc>
          <w:tcPr>
            <w:cnfStyle w:val="001000000000" w:firstRow="0" w:lastRow="0" w:firstColumn="1" w:lastColumn="0" w:oddVBand="0" w:evenVBand="0" w:oddHBand="0" w:evenHBand="0" w:firstRowFirstColumn="0" w:firstRowLastColumn="0" w:lastRowFirstColumn="0" w:lastRowLastColumn="0"/>
            <w:tcW w:w="3096" w:type="dxa"/>
          </w:tcPr>
          <w:p w14:paraId="772D78A2" w14:textId="182E97B4" w:rsidR="002E5CF2" w:rsidRDefault="002E5CF2" w:rsidP="00EA7285">
            <w:pPr>
              <w:pStyle w:val="Content"/>
              <w:rPr>
                <w:b w:val="0"/>
                <w:bCs w:val="0"/>
                <w:color w:val="auto"/>
              </w:rPr>
            </w:pPr>
            <w:proofErr w:type="spellStart"/>
            <w:r>
              <w:rPr>
                <w:b w:val="0"/>
                <w:bCs w:val="0"/>
                <w:color w:val="auto"/>
              </w:rPr>
              <w:t>Police_Station</w:t>
            </w:r>
            <w:proofErr w:type="spellEnd"/>
          </w:p>
        </w:tc>
        <w:tc>
          <w:tcPr>
            <w:tcW w:w="631" w:type="dxa"/>
          </w:tcPr>
          <w:p w14:paraId="0BBA0B9C" w14:textId="30736500" w:rsidR="002E5CF2"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auto"/>
              </w:rPr>
            </w:pPr>
            <w:r>
              <w:rPr>
                <w:color w:val="auto"/>
              </w:rPr>
              <w:t>19</w:t>
            </w:r>
          </w:p>
        </w:tc>
        <w:tc>
          <w:tcPr>
            <w:tcW w:w="712" w:type="dxa"/>
          </w:tcPr>
          <w:p w14:paraId="2679E0DB" w14:textId="75B06906" w:rsidR="002E5CF2"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auto"/>
              </w:rPr>
            </w:pPr>
            <w:r>
              <w:rPr>
                <w:color w:val="auto"/>
              </w:rPr>
              <w:t>4</w:t>
            </w:r>
          </w:p>
        </w:tc>
        <w:tc>
          <w:tcPr>
            <w:tcW w:w="5492" w:type="dxa"/>
          </w:tcPr>
          <w:p w14:paraId="57D3699F" w14:textId="32627C56" w:rsidR="002E5CF2" w:rsidRPr="00023776" w:rsidRDefault="002E5CF2" w:rsidP="00D53CBF">
            <w:pPr>
              <w:pStyle w:val="Content"/>
              <w:cnfStyle w:val="000000000000" w:firstRow="0" w:lastRow="0" w:firstColumn="0" w:lastColumn="0" w:oddVBand="0" w:evenVBand="0" w:oddHBand="0" w:evenHBand="0" w:firstRowFirstColumn="0" w:firstRowLastColumn="0" w:lastRowFirstColumn="0" w:lastRowLastColumn="0"/>
              <w:rPr>
                <w:color w:val="auto"/>
              </w:rPr>
            </w:pPr>
            <w:r>
              <w:rPr>
                <w:rStyle w:val="mrel"/>
                <w:color w:val="0D0D0D"/>
                <w:sz w:val="29"/>
                <w:szCs w:val="29"/>
                <w:shd w:val="clear" w:color="auto" w:fill="FFFFFF"/>
              </w:rPr>
              <w:t xml:space="preserve">= </w:t>
            </w:r>
            <w:proofErr w:type="spellStart"/>
            <w:r w:rsidRPr="003310C5">
              <w:rPr>
                <w:rStyle w:val="mrel"/>
                <w:color w:val="0D0D0D"/>
                <w:sz w:val="29"/>
                <w:szCs w:val="29"/>
                <w:shd w:val="clear" w:color="auto" w:fill="FFFFFF"/>
              </w:rPr>
              <w:t>np.hypot</w:t>
            </w:r>
            <w:proofErr w:type="spellEnd"/>
            <w:r w:rsidRPr="003310C5">
              <w:rPr>
                <w:rStyle w:val="mrel"/>
                <w:color w:val="0D0D0D"/>
                <w:sz w:val="29"/>
                <w:szCs w:val="29"/>
                <w:shd w:val="clear" w:color="auto" w:fill="FFFFFF"/>
              </w:rPr>
              <w:t>((145.2875418 - 145.28152), (-23.1133387 - (-38.11188)))</w:t>
            </w:r>
          </w:p>
          <w:p w14:paraId="2CB3EABB" w14:textId="462387AC" w:rsidR="002E5CF2" w:rsidRPr="00023776"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auto"/>
              </w:rPr>
            </w:pPr>
            <w:r>
              <w:rPr>
                <w:color w:val="auto"/>
              </w:rPr>
              <w:lastRenderedPageBreak/>
              <w:t>= 15</w:t>
            </w:r>
          </w:p>
        </w:tc>
      </w:tr>
      <w:tr w:rsidR="002E5CF2" w14:paraId="6636402D" w14:textId="77777777" w:rsidTr="002E5CF2">
        <w:tc>
          <w:tcPr>
            <w:cnfStyle w:val="001000000000" w:firstRow="0" w:lastRow="0" w:firstColumn="1" w:lastColumn="0" w:oddVBand="0" w:evenVBand="0" w:oddHBand="0" w:evenHBand="0" w:firstRowFirstColumn="0" w:firstRowLastColumn="0" w:lastRowFirstColumn="0" w:lastRowLastColumn="0"/>
            <w:tcW w:w="3096" w:type="dxa"/>
          </w:tcPr>
          <w:p w14:paraId="0A24E9E1" w14:textId="52B257C9" w:rsidR="002E5CF2" w:rsidRPr="004B7CF4" w:rsidRDefault="002E5CF2" w:rsidP="00EA7285">
            <w:pPr>
              <w:pStyle w:val="Content"/>
              <w:rPr>
                <w:b w:val="0"/>
                <w:bCs w:val="0"/>
                <w:color w:val="3592CF" w:themeColor="accent2"/>
              </w:rPr>
            </w:pPr>
            <w:r w:rsidRPr="004B7CF4">
              <w:rPr>
                <w:b w:val="0"/>
                <w:bCs w:val="0"/>
                <w:color w:val="3592CF" w:themeColor="accent2"/>
              </w:rPr>
              <w:lastRenderedPageBreak/>
              <w:t>Intersection_2</w:t>
            </w:r>
          </w:p>
        </w:tc>
        <w:tc>
          <w:tcPr>
            <w:tcW w:w="631" w:type="dxa"/>
          </w:tcPr>
          <w:p w14:paraId="758CEDF5" w14:textId="10B42C0E"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Pr>
                <w:color w:val="3592CF" w:themeColor="accent2"/>
              </w:rPr>
              <w:t>1</w:t>
            </w:r>
            <w:r w:rsidR="00100E2C">
              <w:rPr>
                <w:color w:val="3592CF" w:themeColor="accent2"/>
              </w:rPr>
              <w:t>1</w:t>
            </w:r>
          </w:p>
        </w:tc>
        <w:tc>
          <w:tcPr>
            <w:tcW w:w="712" w:type="dxa"/>
          </w:tcPr>
          <w:p w14:paraId="452D0739" w14:textId="49EBC90E"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5</w:t>
            </w:r>
          </w:p>
        </w:tc>
        <w:tc>
          <w:tcPr>
            <w:tcW w:w="5492" w:type="dxa"/>
          </w:tcPr>
          <w:p w14:paraId="5FCF80D3" w14:textId="77777777"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 xml:space="preserve">= </w:t>
            </w:r>
            <w:proofErr w:type="spellStart"/>
            <w:r w:rsidRPr="004B7CF4">
              <w:rPr>
                <w:color w:val="3592CF" w:themeColor="accent2"/>
              </w:rPr>
              <w:t>np.hypot</w:t>
            </w:r>
            <w:proofErr w:type="spellEnd"/>
            <w:r w:rsidRPr="004B7CF4">
              <w:rPr>
                <w:color w:val="3592CF" w:themeColor="accent2"/>
              </w:rPr>
              <w:t>((145.2829935 - 145.28152), ((-32.1130201) - (-38.11188)))</w:t>
            </w:r>
          </w:p>
          <w:p w14:paraId="6B7AEF2B" w14:textId="4E8434F8"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 6</w:t>
            </w:r>
          </w:p>
        </w:tc>
      </w:tr>
      <w:tr w:rsidR="002E5CF2" w14:paraId="242A7F59" w14:textId="77777777" w:rsidTr="002E5CF2">
        <w:tc>
          <w:tcPr>
            <w:cnfStyle w:val="001000000000" w:firstRow="0" w:lastRow="0" w:firstColumn="1" w:lastColumn="0" w:oddVBand="0" w:evenVBand="0" w:oddHBand="0" w:evenHBand="0" w:firstRowFirstColumn="0" w:firstRowLastColumn="0" w:lastRowFirstColumn="0" w:lastRowLastColumn="0"/>
            <w:tcW w:w="3096" w:type="dxa"/>
          </w:tcPr>
          <w:p w14:paraId="0B84E396" w14:textId="44AC49A3" w:rsidR="002E5CF2" w:rsidRPr="004B7CF4" w:rsidRDefault="002E5CF2" w:rsidP="00EA7285">
            <w:pPr>
              <w:pStyle w:val="Content"/>
              <w:rPr>
                <w:b w:val="0"/>
                <w:bCs w:val="0"/>
                <w:color w:val="3592CF" w:themeColor="accent2"/>
              </w:rPr>
            </w:pPr>
            <w:proofErr w:type="spellStart"/>
            <w:r w:rsidRPr="004B7CF4">
              <w:rPr>
                <w:b w:val="0"/>
                <w:bCs w:val="0"/>
                <w:color w:val="3592CF" w:themeColor="accent2"/>
              </w:rPr>
              <w:t>Shopping_Center_Parking</w:t>
            </w:r>
            <w:proofErr w:type="spellEnd"/>
          </w:p>
        </w:tc>
        <w:tc>
          <w:tcPr>
            <w:tcW w:w="631" w:type="dxa"/>
          </w:tcPr>
          <w:p w14:paraId="790197FF" w14:textId="3D6D33AA"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Pr>
                <w:color w:val="3592CF" w:themeColor="accent2"/>
              </w:rPr>
              <w:t>19</w:t>
            </w:r>
          </w:p>
        </w:tc>
        <w:tc>
          <w:tcPr>
            <w:tcW w:w="712" w:type="dxa"/>
          </w:tcPr>
          <w:p w14:paraId="041BAD5D" w14:textId="01537023"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5 + 14 = 19</w:t>
            </w:r>
          </w:p>
        </w:tc>
        <w:tc>
          <w:tcPr>
            <w:tcW w:w="5492" w:type="dxa"/>
          </w:tcPr>
          <w:p w14:paraId="34D68148" w14:textId="2A9DE74C" w:rsidR="002E5CF2" w:rsidRPr="004B7CF4" w:rsidRDefault="002E5CF2" w:rsidP="00EA7285">
            <w:pPr>
              <w:pStyle w:val="Content"/>
              <w:cnfStyle w:val="000000000000" w:firstRow="0" w:lastRow="0" w:firstColumn="0" w:lastColumn="0" w:oddVBand="0" w:evenVBand="0" w:oddHBand="0" w:evenHBand="0" w:firstRowFirstColumn="0" w:firstRowLastColumn="0" w:lastRowFirstColumn="0" w:lastRowLastColumn="0"/>
              <w:rPr>
                <w:color w:val="3592CF" w:themeColor="accent2"/>
              </w:rPr>
            </w:pPr>
            <w:r w:rsidRPr="004B7CF4">
              <w:rPr>
                <w:color w:val="3592CF" w:themeColor="accent2"/>
              </w:rPr>
              <w:t>0</w:t>
            </w:r>
          </w:p>
        </w:tc>
      </w:tr>
    </w:tbl>
    <w:p w14:paraId="7060168A" w14:textId="77777777" w:rsidR="00692F3B" w:rsidRDefault="00692F3B" w:rsidP="00EA7285">
      <w:pPr>
        <w:pStyle w:val="Content"/>
        <w:rPr>
          <w:color w:val="auto"/>
        </w:rPr>
      </w:pPr>
    </w:p>
    <w:p w14:paraId="2DE9C7AF" w14:textId="32608506" w:rsidR="00C63120" w:rsidRDefault="00C63120" w:rsidP="00EA7285">
      <w:pPr>
        <w:pStyle w:val="Content"/>
        <w:rPr>
          <w:color w:val="auto"/>
        </w:rPr>
      </w:pPr>
      <w:r w:rsidRPr="00C63120">
        <w:rPr>
          <w:color w:val="auto"/>
        </w:rPr>
        <w:t>f(n) = g(n) + h(n),</w:t>
      </w:r>
      <w:r>
        <w:rPr>
          <w:color w:val="auto"/>
        </w:rPr>
        <w:t xml:space="preserve"> so when path</w:t>
      </w:r>
      <w:r w:rsidR="0013339E">
        <w:rPr>
          <w:color w:val="auto"/>
        </w:rPr>
        <w:t xml:space="preserve"> </w:t>
      </w:r>
      <w:r>
        <w:rPr>
          <w:color w:val="auto"/>
        </w:rPr>
        <w:t>cost</w:t>
      </w:r>
      <w:r w:rsidR="0013339E">
        <w:rPr>
          <w:color w:val="auto"/>
        </w:rPr>
        <w:t xml:space="preserve"> is referred to, it means the f(n) value.</w:t>
      </w:r>
    </w:p>
    <w:p w14:paraId="279D4DD0" w14:textId="77777777" w:rsidR="0013339E" w:rsidRDefault="0013339E" w:rsidP="00EA7285">
      <w:pPr>
        <w:pStyle w:val="Content"/>
        <w:rPr>
          <w:color w:val="auto"/>
        </w:rPr>
      </w:pPr>
    </w:p>
    <w:p w14:paraId="27CFE0EA" w14:textId="1429CE11" w:rsidR="00E85CD5" w:rsidRDefault="0013339E" w:rsidP="006428B9">
      <w:pPr>
        <w:pStyle w:val="Content"/>
        <w:jc w:val="both"/>
        <w:rPr>
          <w:color w:val="auto"/>
        </w:rPr>
      </w:pPr>
      <w:r>
        <w:rPr>
          <w:color w:val="auto"/>
        </w:rPr>
        <w:t>T</w:t>
      </w:r>
      <w:r w:rsidR="00E85CD5">
        <w:rPr>
          <w:color w:val="auto"/>
        </w:rPr>
        <w:t xml:space="preserve">he </w:t>
      </w:r>
      <w:proofErr w:type="spellStart"/>
      <w:r w:rsidR="00D33515" w:rsidRPr="00D33515">
        <w:rPr>
          <w:color w:val="auto"/>
        </w:rPr>
        <w:t>Police_Station</w:t>
      </w:r>
      <w:proofErr w:type="spellEnd"/>
      <w:r w:rsidR="00D33515">
        <w:rPr>
          <w:color w:val="auto"/>
        </w:rPr>
        <w:t xml:space="preserve"> is a node that had a </w:t>
      </w:r>
      <w:r w:rsidR="00C11972">
        <w:rPr>
          <w:color w:val="auto"/>
        </w:rPr>
        <w:t>higher cost</w:t>
      </w:r>
      <w:r w:rsidR="00D33515">
        <w:rPr>
          <w:color w:val="auto"/>
        </w:rPr>
        <w:t xml:space="preserve"> value than </w:t>
      </w:r>
      <w:r w:rsidR="00C11972" w:rsidRPr="00C11972">
        <w:rPr>
          <w:color w:val="auto"/>
        </w:rPr>
        <w:t>Intersection_2</w:t>
      </w:r>
      <w:r w:rsidR="00D33515">
        <w:rPr>
          <w:color w:val="auto"/>
        </w:rPr>
        <w:t>,</w:t>
      </w:r>
      <w:r w:rsidR="00CB40CB">
        <w:rPr>
          <w:color w:val="auto"/>
        </w:rPr>
        <w:t xml:space="preserve"> s</w:t>
      </w:r>
      <w:r w:rsidR="00817096">
        <w:rPr>
          <w:color w:val="auto"/>
        </w:rPr>
        <w:t xml:space="preserve">ince </w:t>
      </w:r>
      <w:r w:rsidR="008F342A">
        <w:rPr>
          <w:color w:val="auto"/>
        </w:rPr>
        <w:t>1</w:t>
      </w:r>
      <w:r w:rsidR="000E1601">
        <w:rPr>
          <w:color w:val="auto"/>
        </w:rPr>
        <w:t>9</w:t>
      </w:r>
      <w:r w:rsidR="008F342A">
        <w:rPr>
          <w:color w:val="auto"/>
        </w:rPr>
        <w:t xml:space="preserve"> &gt; 1</w:t>
      </w:r>
      <w:r w:rsidR="00100E2C">
        <w:rPr>
          <w:color w:val="auto"/>
        </w:rPr>
        <w:t>1</w:t>
      </w:r>
      <w:r w:rsidR="00CB40CB">
        <w:rPr>
          <w:color w:val="auto"/>
        </w:rPr>
        <w:t>. So</w:t>
      </w:r>
      <w:r w:rsidR="000E1601">
        <w:rPr>
          <w:color w:val="auto"/>
        </w:rPr>
        <w:t>,</w:t>
      </w:r>
      <w:r w:rsidR="00CB40CB">
        <w:rPr>
          <w:color w:val="auto"/>
        </w:rPr>
        <w:t xml:space="preserve"> the algorithm </w:t>
      </w:r>
      <w:r w:rsidR="000E1601">
        <w:rPr>
          <w:color w:val="auto"/>
        </w:rPr>
        <w:t>expanded on</w:t>
      </w:r>
      <w:r w:rsidR="00CB40CB">
        <w:rPr>
          <w:color w:val="auto"/>
        </w:rPr>
        <w:t xml:space="preserve"> the </w:t>
      </w:r>
      <w:r w:rsidR="005F5511" w:rsidRPr="00C11972">
        <w:rPr>
          <w:color w:val="auto"/>
        </w:rPr>
        <w:t>Intersection_2</w:t>
      </w:r>
      <w:r w:rsidR="005F5511">
        <w:rPr>
          <w:color w:val="auto"/>
        </w:rPr>
        <w:t xml:space="preserve"> </w:t>
      </w:r>
      <w:r w:rsidR="00CB40CB">
        <w:rPr>
          <w:color w:val="auto"/>
        </w:rPr>
        <w:t xml:space="preserve">node to determine the path to the goal node. </w:t>
      </w:r>
      <w:r w:rsidR="00225E7F">
        <w:rPr>
          <w:color w:val="auto"/>
        </w:rPr>
        <w:t>Th</w:t>
      </w:r>
      <w:r w:rsidR="00296043">
        <w:rPr>
          <w:color w:val="auto"/>
        </w:rPr>
        <w:t>is resulted in a valid</w:t>
      </w:r>
      <w:r w:rsidR="0062531C">
        <w:rPr>
          <w:color w:val="auto"/>
        </w:rPr>
        <w:t xml:space="preserve"> and optimal</w:t>
      </w:r>
      <w:r w:rsidR="00296043">
        <w:rPr>
          <w:color w:val="auto"/>
        </w:rPr>
        <w:t xml:space="preserve"> path since the route from the sta</w:t>
      </w:r>
      <w:r w:rsidR="00437DBA">
        <w:rPr>
          <w:color w:val="auto"/>
        </w:rPr>
        <w:t>r</w:t>
      </w:r>
      <w:r w:rsidR="00296043">
        <w:rPr>
          <w:color w:val="auto"/>
        </w:rPr>
        <w:t>ting node (</w:t>
      </w:r>
      <w:proofErr w:type="spellStart"/>
      <w:r w:rsidR="00296043">
        <w:rPr>
          <w:color w:val="auto"/>
        </w:rPr>
        <w:t>Public_Toilet</w:t>
      </w:r>
      <w:proofErr w:type="spellEnd"/>
      <w:r w:rsidR="00296043">
        <w:rPr>
          <w:color w:val="auto"/>
        </w:rPr>
        <w:t>) to the end node (</w:t>
      </w:r>
      <w:proofErr w:type="spellStart"/>
      <w:r w:rsidR="00296043" w:rsidRPr="00296043">
        <w:rPr>
          <w:color w:val="auto"/>
        </w:rPr>
        <w:t>Shopping_Center_Parking</w:t>
      </w:r>
      <w:proofErr w:type="spellEnd"/>
      <w:r w:rsidR="00296043">
        <w:rPr>
          <w:color w:val="auto"/>
        </w:rPr>
        <w:t>)</w:t>
      </w:r>
      <w:r w:rsidR="00F32DCB">
        <w:rPr>
          <w:color w:val="auto"/>
        </w:rPr>
        <w:t xml:space="preserve"> was determined</w:t>
      </w:r>
      <w:r w:rsidR="008147D3">
        <w:rPr>
          <w:color w:val="auto"/>
        </w:rPr>
        <w:t xml:space="preserve">, with the </w:t>
      </w:r>
      <w:r w:rsidR="00B2050C">
        <w:rPr>
          <w:color w:val="auto"/>
        </w:rPr>
        <w:t>route</w:t>
      </w:r>
      <w:r w:rsidR="008147D3">
        <w:rPr>
          <w:color w:val="auto"/>
        </w:rPr>
        <w:t xml:space="preserve"> </w:t>
      </w:r>
      <w:r w:rsidR="00B2050C">
        <w:rPr>
          <w:color w:val="auto"/>
        </w:rPr>
        <w:t xml:space="preserve">that had the </w:t>
      </w:r>
      <w:r w:rsidR="008147D3">
        <w:rPr>
          <w:color w:val="auto"/>
        </w:rPr>
        <w:t>lowest cost</w:t>
      </w:r>
      <w:r w:rsidR="00F32DCB">
        <w:rPr>
          <w:color w:val="auto"/>
        </w:rPr>
        <w:t xml:space="preserve">. It is also optimal since it found the route with the least </w:t>
      </w:r>
      <w:r w:rsidR="006E1E2D" w:rsidRPr="006E1E2D">
        <w:rPr>
          <w:color w:val="auto"/>
        </w:rPr>
        <w:t>wheelchair-accessible</w:t>
      </w:r>
      <w:r w:rsidR="006E1E2D">
        <w:rPr>
          <w:color w:val="auto"/>
        </w:rPr>
        <w:t xml:space="preserve"> time to traverse.</w:t>
      </w:r>
    </w:p>
    <w:p w14:paraId="325EC13A" w14:textId="77777777" w:rsidR="00CC4D47" w:rsidRDefault="00CC4D47" w:rsidP="006428B9">
      <w:pPr>
        <w:pStyle w:val="Content"/>
        <w:jc w:val="both"/>
        <w:rPr>
          <w:color w:val="auto"/>
        </w:rPr>
      </w:pPr>
    </w:p>
    <w:p w14:paraId="5CCFBCBB" w14:textId="77777777" w:rsidR="001E0F6E" w:rsidRDefault="001E0F6E" w:rsidP="006428B9">
      <w:pPr>
        <w:pStyle w:val="Content"/>
        <w:jc w:val="both"/>
        <w:rPr>
          <w:color w:val="auto"/>
        </w:rPr>
      </w:pPr>
    </w:p>
    <w:p w14:paraId="34FAEBBE" w14:textId="77777777" w:rsidR="001E0F6E" w:rsidRDefault="001E0F6E" w:rsidP="006428B9">
      <w:pPr>
        <w:pStyle w:val="Content"/>
        <w:jc w:val="both"/>
        <w:rPr>
          <w:color w:val="auto"/>
        </w:rPr>
      </w:pPr>
    </w:p>
    <w:p w14:paraId="3CADE6E4" w14:textId="2AAFCB3E" w:rsidR="00633AC9" w:rsidRDefault="00633AC9" w:rsidP="006428B9">
      <w:pPr>
        <w:pStyle w:val="Content"/>
        <w:jc w:val="both"/>
        <w:rPr>
          <w:color w:val="auto"/>
        </w:rPr>
      </w:pPr>
      <w:r>
        <w:rPr>
          <w:color w:val="auto"/>
        </w:rPr>
        <w:t xml:space="preserve">Now </w:t>
      </w:r>
      <w:r w:rsidR="00C46B1C">
        <w:rPr>
          <w:color w:val="auto"/>
        </w:rPr>
        <w:t>the</w:t>
      </w:r>
      <w:r>
        <w:rPr>
          <w:color w:val="auto"/>
        </w:rPr>
        <w:t xml:space="preserve"> </w:t>
      </w:r>
      <w:r w:rsidR="001F5CD4">
        <w:rPr>
          <w:color w:val="auto"/>
        </w:rPr>
        <w:t>m</w:t>
      </w:r>
      <w:r w:rsidR="001F5CD4" w:rsidRPr="001F5CD4">
        <w:rPr>
          <w:color w:val="auto"/>
        </w:rPr>
        <w:t>onotonicity</w:t>
      </w:r>
      <w:r w:rsidR="001F5CD4">
        <w:rPr>
          <w:color w:val="auto"/>
        </w:rPr>
        <w:t xml:space="preserve"> of this solution</w:t>
      </w:r>
      <w:r w:rsidR="00C46B1C">
        <w:rPr>
          <w:color w:val="auto"/>
        </w:rPr>
        <w:t xml:space="preserve"> will be analysed. </w:t>
      </w:r>
    </w:p>
    <w:p w14:paraId="1AD87B4B" w14:textId="25945BD8" w:rsidR="00ED01DC" w:rsidRDefault="00ED01DC" w:rsidP="006428B9">
      <w:pPr>
        <w:pStyle w:val="Content"/>
        <w:jc w:val="both"/>
        <w:rPr>
          <w:color w:val="auto"/>
        </w:rPr>
      </w:pPr>
      <w:r>
        <w:rPr>
          <w:color w:val="auto"/>
        </w:rPr>
        <w:t>Formula used:</w:t>
      </w:r>
    </w:p>
    <w:p w14:paraId="022EB221" w14:textId="77777777" w:rsidR="009C6A80" w:rsidRDefault="00ED01DC" w:rsidP="006428B9">
      <w:pPr>
        <w:pStyle w:val="Content"/>
        <w:jc w:val="both"/>
        <w:rPr>
          <w:color w:val="auto"/>
        </w:rPr>
      </w:pPr>
      <w:r w:rsidRPr="00ED01DC">
        <w:rPr>
          <w:noProof/>
          <w:color w:val="auto"/>
        </w:rPr>
        <w:drawing>
          <wp:inline distT="0" distB="0" distL="0" distR="0" wp14:anchorId="05C2A3FB" wp14:editId="136595C8">
            <wp:extent cx="3345815" cy="288388"/>
            <wp:effectExtent l="0" t="0" r="6985" b="0"/>
            <wp:docPr id="210296920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9202" name="Picture 1" descr="A black text on a white background&#10;&#10;Description automatically generated"/>
                    <pic:cNvPicPr/>
                  </pic:nvPicPr>
                  <pic:blipFill rotWithShape="1">
                    <a:blip r:embed="rId14"/>
                    <a:srcRect b="50582"/>
                    <a:stretch/>
                  </pic:blipFill>
                  <pic:spPr bwMode="auto">
                    <a:xfrm>
                      <a:off x="0" y="0"/>
                      <a:ext cx="3467562" cy="298882"/>
                    </a:xfrm>
                    <a:prstGeom prst="rect">
                      <a:avLst/>
                    </a:prstGeom>
                    <a:ln>
                      <a:noFill/>
                    </a:ln>
                    <a:extLst>
                      <a:ext uri="{53640926-AAD7-44D8-BBD7-CCE9431645EC}">
                        <a14:shadowObscured xmlns:a14="http://schemas.microsoft.com/office/drawing/2010/main"/>
                      </a:ext>
                    </a:extLst>
                  </pic:spPr>
                </pic:pic>
              </a:graphicData>
            </a:graphic>
          </wp:inline>
        </w:drawing>
      </w:r>
      <w:r w:rsidR="009C6A80">
        <w:rPr>
          <w:color w:val="auto"/>
        </w:rPr>
        <w:t xml:space="preserve">   </w:t>
      </w:r>
    </w:p>
    <w:p w14:paraId="791EE999" w14:textId="22C888A4" w:rsidR="00C46B1C" w:rsidRDefault="009C6A80" w:rsidP="006428B9">
      <w:pPr>
        <w:pStyle w:val="Content"/>
        <w:jc w:val="both"/>
        <w:rPr>
          <w:color w:val="auto"/>
        </w:rPr>
      </w:pPr>
      <w:r>
        <w:rPr>
          <w:color w:val="auto"/>
        </w:rPr>
        <w:t>(</w:t>
      </w:r>
      <w:r w:rsidRPr="00B9363C">
        <w:rPr>
          <w:color w:val="auto"/>
        </w:rPr>
        <w:t>SIT215 Week 4 - Lecture - Problem Solving and Evaluation</w:t>
      </w:r>
      <w:r>
        <w:rPr>
          <w:color w:val="auto"/>
        </w:rPr>
        <w:t xml:space="preserve"> </w:t>
      </w:r>
      <w:r w:rsidRPr="00B9363C">
        <w:rPr>
          <w:color w:val="auto"/>
        </w:rPr>
        <w:t>AFTER CLASS</w:t>
      </w:r>
      <w:r>
        <w:rPr>
          <w:color w:val="auto"/>
        </w:rPr>
        <w:t>, 2024</w:t>
      </w:r>
      <w:r w:rsidRPr="00B9363C">
        <w:rPr>
          <w:color w:val="auto"/>
        </w:rPr>
        <w:t>)</w:t>
      </w:r>
    </w:p>
    <w:p w14:paraId="0E724A64" w14:textId="500ACF6A" w:rsidR="009C6A80" w:rsidRDefault="009C6A80" w:rsidP="006428B9">
      <w:pPr>
        <w:pStyle w:val="Content"/>
        <w:jc w:val="both"/>
        <w:rPr>
          <w:color w:val="auto"/>
        </w:rPr>
      </w:pPr>
    </w:p>
    <w:p w14:paraId="5F3D9F0B" w14:textId="77777777" w:rsidR="00426653" w:rsidRDefault="00A84627" w:rsidP="006428B9">
      <w:pPr>
        <w:pStyle w:val="Content"/>
        <w:jc w:val="both"/>
        <w:rPr>
          <w:color w:val="auto"/>
        </w:rPr>
      </w:pPr>
      <w:proofErr w:type="spellStart"/>
      <w:r w:rsidRPr="00A84627">
        <w:rPr>
          <w:color w:val="auto"/>
        </w:rPr>
        <w:t>Public_Toilet</w:t>
      </w:r>
      <w:r>
        <w:rPr>
          <w:color w:val="auto"/>
        </w:rPr>
        <w:t>’s</w:t>
      </w:r>
      <w:proofErr w:type="spellEnd"/>
      <w:r>
        <w:rPr>
          <w:color w:val="auto"/>
        </w:rPr>
        <w:t xml:space="preserve"> h(n) should be less than or equal to </w:t>
      </w:r>
      <w:r w:rsidR="00A0495C">
        <w:rPr>
          <w:color w:val="auto"/>
        </w:rPr>
        <w:t>its adjacent node</w:t>
      </w:r>
      <w:r>
        <w:rPr>
          <w:color w:val="auto"/>
        </w:rPr>
        <w:t xml:space="preserve"> </w:t>
      </w:r>
      <w:proofErr w:type="spellStart"/>
      <w:r w:rsidR="007C7B46">
        <w:rPr>
          <w:color w:val="auto"/>
        </w:rPr>
        <w:t>Police_Station</w:t>
      </w:r>
      <w:proofErr w:type="spellEnd"/>
      <w:r w:rsidR="00AB2DCB">
        <w:rPr>
          <w:color w:val="auto"/>
        </w:rPr>
        <w:t xml:space="preserve">, and </w:t>
      </w:r>
      <w:r w:rsidR="00B60AB6">
        <w:rPr>
          <w:color w:val="auto"/>
        </w:rPr>
        <w:t xml:space="preserve">17 </w:t>
      </w:r>
      <w:r w:rsidR="00971994" w:rsidRPr="00971994">
        <w:rPr>
          <w:color w:val="auto"/>
        </w:rPr>
        <w:t>≤</w:t>
      </w:r>
      <w:r w:rsidR="00971994">
        <w:rPr>
          <w:color w:val="auto"/>
        </w:rPr>
        <w:t xml:space="preserve"> </w:t>
      </w:r>
      <w:r w:rsidR="00A0495C">
        <w:rPr>
          <w:color w:val="auto"/>
        </w:rPr>
        <w:t>4</w:t>
      </w:r>
      <w:r w:rsidR="007139BA">
        <w:rPr>
          <w:color w:val="auto"/>
        </w:rPr>
        <w:t xml:space="preserve"> + </w:t>
      </w:r>
      <w:r w:rsidR="00A0495C">
        <w:rPr>
          <w:color w:val="auto"/>
        </w:rPr>
        <w:t>15</w:t>
      </w:r>
      <w:r w:rsidR="00AB2DCB">
        <w:rPr>
          <w:color w:val="auto"/>
        </w:rPr>
        <w:t xml:space="preserve">. </w:t>
      </w:r>
      <w:r w:rsidR="00200A5C">
        <w:rPr>
          <w:color w:val="auto"/>
        </w:rPr>
        <w:t>So,</w:t>
      </w:r>
      <w:r w:rsidR="00691112">
        <w:rPr>
          <w:color w:val="auto"/>
        </w:rPr>
        <w:t xml:space="preserve"> t</w:t>
      </w:r>
      <w:r w:rsidR="00AB2DCB">
        <w:rPr>
          <w:color w:val="auto"/>
        </w:rPr>
        <w:t xml:space="preserve">his is true, </w:t>
      </w:r>
      <w:r w:rsidR="00691112">
        <w:rPr>
          <w:color w:val="auto"/>
        </w:rPr>
        <w:t>thus</w:t>
      </w:r>
      <w:r w:rsidR="00AB2DCB">
        <w:rPr>
          <w:color w:val="auto"/>
        </w:rPr>
        <w:t xml:space="preserve"> in this case the heuristic was monotonic. </w:t>
      </w:r>
    </w:p>
    <w:p w14:paraId="3878C11D" w14:textId="735283FA" w:rsidR="00B60AB6" w:rsidRDefault="00D30551" w:rsidP="006428B9">
      <w:pPr>
        <w:pStyle w:val="Content"/>
        <w:jc w:val="both"/>
        <w:rPr>
          <w:color w:val="auto"/>
        </w:rPr>
      </w:pPr>
      <w:r>
        <w:rPr>
          <w:color w:val="auto"/>
        </w:rPr>
        <w:t xml:space="preserve">Note: </w:t>
      </w:r>
      <w:r w:rsidR="00200A5C">
        <w:rPr>
          <w:color w:val="auto"/>
        </w:rPr>
        <w:t>some fictional data was used for this assignment</w:t>
      </w:r>
      <w:r w:rsidR="00DB3B72">
        <w:rPr>
          <w:color w:val="auto"/>
        </w:rPr>
        <w:t xml:space="preserve"> due to issues</w:t>
      </w:r>
      <w:r w:rsidR="00200A5C">
        <w:rPr>
          <w:color w:val="auto"/>
        </w:rPr>
        <w:t>, as approved by the unit chair, so  in all cases the heuristic may not be monotonic</w:t>
      </w:r>
      <w:r w:rsidR="00DB3B72">
        <w:rPr>
          <w:color w:val="auto"/>
        </w:rPr>
        <w:t>.</w:t>
      </w:r>
      <w:r w:rsidR="0005003E">
        <w:rPr>
          <w:color w:val="auto"/>
        </w:rPr>
        <w:t xml:space="preserve"> This is not ideal</w:t>
      </w:r>
      <w:r w:rsidR="00CE361F">
        <w:rPr>
          <w:color w:val="auto"/>
        </w:rPr>
        <w:t xml:space="preserve">, as it could lead to suboptimal paths or inaccurate solutions, but this is a limitation of this assignment. </w:t>
      </w:r>
    </w:p>
    <w:p w14:paraId="6D149104" w14:textId="77777777" w:rsidR="007139BA" w:rsidRDefault="007139BA" w:rsidP="006428B9">
      <w:pPr>
        <w:pStyle w:val="Content"/>
        <w:jc w:val="both"/>
        <w:rPr>
          <w:color w:val="auto"/>
        </w:rPr>
      </w:pPr>
    </w:p>
    <w:p w14:paraId="72AF9E70" w14:textId="77777777" w:rsidR="007139BA" w:rsidRDefault="007139BA" w:rsidP="006428B9">
      <w:pPr>
        <w:pStyle w:val="Content"/>
        <w:jc w:val="both"/>
        <w:rPr>
          <w:color w:val="auto"/>
        </w:rPr>
      </w:pPr>
    </w:p>
    <w:p w14:paraId="12CCED02" w14:textId="77777777" w:rsidR="00D52B53" w:rsidRDefault="00D52B53" w:rsidP="006428B9">
      <w:pPr>
        <w:pStyle w:val="Content"/>
        <w:jc w:val="both"/>
        <w:rPr>
          <w:color w:val="auto"/>
        </w:rPr>
      </w:pPr>
    </w:p>
    <w:p w14:paraId="79C79D68" w14:textId="77777777" w:rsidR="0085022E" w:rsidRDefault="0085022E" w:rsidP="00BB73AB">
      <w:pPr>
        <w:pStyle w:val="Content"/>
        <w:rPr>
          <w:color w:val="auto"/>
        </w:rPr>
      </w:pPr>
    </w:p>
    <w:p w14:paraId="02376A46" w14:textId="77777777" w:rsidR="001252EE" w:rsidRDefault="001252EE" w:rsidP="00BB73AB">
      <w:pPr>
        <w:pStyle w:val="Content"/>
        <w:rPr>
          <w:color w:val="auto"/>
        </w:rPr>
      </w:pPr>
    </w:p>
    <w:p w14:paraId="324A64EF" w14:textId="1BAB8265" w:rsidR="009701BB" w:rsidRPr="009701BB" w:rsidRDefault="001252EE" w:rsidP="00C87A08">
      <w:pPr>
        <w:pStyle w:val="Heading2"/>
      </w:pPr>
      <w:bookmarkStart w:id="7" w:name="_Toc164701849"/>
      <w:r w:rsidRPr="001252EE">
        <w:t xml:space="preserve">Dijkstra’s </w:t>
      </w:r>
      <w:r w:rsidR="009701BB">
        <w:t>A</w:t>
      </w:r>
      <w:r w:rsidRPr="001252EE">
        <w:t>lgorithm</w:t>
      </w:r>
      <w:r w:rsidR="00FE3708">
        <w:t>,</w:t>
      </w:r>
      <w:r w:rsidR="005055D8">
        <w:t xml:space="preserve"> A</w:t>
      </w:r>
      <w:r w:rsidR="00FE3708" w:rsidRPr="00FE3708">
        <w:t xml:space="preserve">lternative to </w:t>
      </w:r>
      <w:r w:rsidR="00FE3708">
        <w:t xml:space="preserve">the </w:t>
      </w:r>
      <w:r w:rsidR="00FE3708" w:rsidRPr="00FE3708">
        <w:t>A* Algorithm Search</w:t>
      </w:r>
      <w:bookmarkEnd w:id="7"/>
    </w:p>
    <w:p w14:paraId="72760A6B" w14:textId="53711CE2" w:rsidR="005226AB" w:rsidRDefault="00C87A08" w:rsidP="00BB73AB">
      <w:pPr>
        <w:pStyle w:val="Content"/>
        <w:rPr>
          <w:color w:val="auto"/>
        </w:rPr>
      </w:pPr>
      <w:r w:rsidRPr="00C87A08">
        <w:rPr>
          <w:color w:val="auto"/>
        </w:rPr>
        <w:t xml:space="preserve">Dijkstra’s </w:t>
      </w:r>
      <w:r w:rsidR="00B06234">
        <w:rPr>
          <w:color w:val="auto"/>
        </w:rPr>
        <w:t>a</w:t>
      </w:r>
      <w:r w:rsidRPr="00C87A08">
        <w:rPr>
          <w:color w:val="auto"/>
        </w:rPr>
        <w:t>lgorithm</w:t>
      </w:r>
      <w:r>
        <w:rPr>
          <w:color w:val="auto"/>
        </w:rPr>
        <w:t xml:space="preserve"> was chosen as the alternative pathfinding algorithm because</w:t>
      </w:r>
      <w:r w:rsidR="00CA3D60">
        <w:rPr>
          <w:color w:val="auto"/>
        </w:rPr>
        <w:t xml:space="preserve"> it’s effective in finding the shortest path between points</w:t>
      </w:r>
      <w:r w:rsidR="00AE1E54">
        <w:rPr>
          <w:color w:val="auto"/>
        </w:rPr>
        <w:t xml:space="preserve">. The </w:t>
      </w:r>
      <w:proofErr w:type="spellStart"/>
      <w:r w:rsidR="00AE1E54">
        <w:rPr>
          <w:color w:val="auto"/>
        </w:rPr>
        <w:t>local_map</w:t>
      </w:r>
      <w:proofErr w:type="spellEnd"/>
      <w:r w:rsidR="00AE1E54">
        <w:rPr>
          <w:color w:val="auto"/>
        </w:rPr>
        <w:t xml:space="preserve"> used also meets the criteria of having </w:t>
      </w:r>
      <w:r w:rsidR="00AE1E54" w:rsidRPr="00AE1E54">
        <w:rPr>
          <w:color w:val="auto"/>
        </w:rPr>
        <w:t>non-negative edge weights and being connected.</w:t>
      </w:r>
      <w:r w:rsidR="003D18DA">
        <w:rPr>
          <w:color w:val="auto"/>
        </w:rPr>
        <w:t xml:space="preserve"> (</w:t>
      </w:r>
      <w:proofErr w:type="spellStart"/>
      <w:r w:rsidR="003D18DA" w:rsidRPr="003D18DA">
        <w:rPr>
          <w:color w:val="auto"/>
        </w:rPr>
        <w:t>itsadityash</w:t>
      </w:r>
      <w:proofErr w:type="spellEnd"/>
      <w:r w:rsidR="003D18DA">
        <w:rPr>
          <w:color w:val="auto"/>
        </w:rPr>
        <w:t>, 2024)</w:t>
      </w:r>
    </w:p>
    <w:p w14:paraId="319E54AF" w14:textId="77777777" w:rsidR="003D18DA" w:rsidRDefault="003D18DA" w:rsidP="00BB73AB">
      <w:pPr>
        <w:pStyle w:val="Content"/>
        <w:rPr>
          <w:color w:val="auto"/>
        </w:rPr>
      </w:pPr>
    </w:p>
    <w:p w14:paraId="46A61B05" w14:textId="380C78BF" w:rsidR="003D18DA" w:rsidRDefault="003D18DA" w:rsidP="00BB73AB">
      <w:pPr>
        <w:pStyle w:val="Content"/>
        <w:rPr>
          <w:color w:val="auto"/>
        </w:rPr>
      </w:pPr>
      <w:r>
        <w:rPr>
          <w:color w:val="auto"/>
        </w:rPr>
        <w:t xml:space="preserve">Compared to other algorithms such as </w:t>
      </w:r>
      <w:r w:rsidRPr="003D18DA">
        <w:rPr>
          <w:color w:val="auto"/>
        </w:rPr>
        <w:t>Depth-First Search</w:t>
      </w:r>
      <w:r>
        <w:rPr>
          <w:color w:val="auto"/>
        </w:rPr>
        <w:t xml:space="preserve">, </w:t>
      </w:r>
      <w:r w:rsidR="00437CF9" w:rsidRPr="003D18DA">
        <w:rPr>
          <w:color w:val="auto"/>
        </w:rPr>
        <w:t>Dijkstra</w:t>
      </w:r>
      <w:r w:rsidR="00437CF9">
        <w:rPr>
          <w:color w:val="auto"/>
        </w:rPr>
        <w:t xml:space="preserve">’s algorithm </w:t>
      </w:r>
      <w:r>
        <w:rPr>
          <w:color w:val="auto"/>
        </w:rPr>
        <w:t xml:space="preserve">suits this problem better because </w:t>
      </w:r>
      <w:r w:rsidR="00437CF9" w:rsidRPr="003D18DA">
        <w:rPr>
          <w:color w:val="auto"/>
        </w:rPr>
        <w:t>Depth-First Search</w:t>
      </w:r>
      <w:r w:rsidR="00437CF9">
        <w:rPr>
          <w:color w:val="auto"/>
        </w:rPr>
        <w:t xml:space="preserve"> doesn’t consider the weights </w:t>
      </w:r>
      <w:r w:rsidR="005601F9">
        <w:rPr>
          <w:color w:val="auto"/>
        </w:rPr>
        <w:t>between edges in</w:t>
      </w:r>
      <w:r w:rsidR="00437CF9">
        <w:rPr>
          <w:color w:val="auto"/>
        </w:rPr>
        <w:t xml:space="preserve"> the graph</w:t>
      </w:r>
      <w:r w:rsidR="009C19D9">
        <w:rPr>
          <w:color w:val="auto"/>
        </w:rPr>
        <w:t xml:space="preserve"> when determining a solution</w:t>
      </w:r>
      <w:r w:rsidR="00437CF9">
        <w:rPr>
          <w:color w:val="auto"/>
        </w:rPr>
        <w:t xml:space="preserve">, whereas </w:t>
      </w:r>
      <w:r w:rsidR="00437CF9" w:rsidRPr="003D18DA">
        <w:rPr>
          <w:color w:val="auto"/>
        </w:rPr>
        <w:t>Dijkstra</w:t>
      </w:r>
      <w:r w:rsidR="00437CF9">
        <w:rPr>
          <w:color w:val="auto"/>
        </w:rPr>
        <w:t>’s algorithm does. (Mann, 2014)</w:t>
      </w:r>
    </w:p>
    <w:p w14:paraId="12B19A5B" w14:textId="5407E3A3" w:rsidR="00D926C7" w:rsidRDefault="00DE7136" w:rsidP="00BB73AB">
      <w:pPr>
        <w:pStyle w:val="Content"/>
        <w:rPr>
          <w:color w:val="auto"/>
        </w:rPr>
      </w:pPr>
      <w:r>
        <w:rPr>
          <w:color w:val="auto"/>
        </w:rPr>
        <w:t xml:space="preserve">Since </w:t>
      </w:r>
      <w:r w:rsidRPr="00DE7136">
        <w:rPr>
          <w:color w:val="auto"/>
        </w:rPr>
        <w:t xml:space="preserve">Dijkstra’s </w:t>
      </w:r>
      <w:r w:rsidR="00B06234">
        <w:rPr>
          <w:color w:val="auto"/>
        </w:rPr>
        <w:t>a</w:t>
      </w:r>
      <w:r w:rsidRPr="00DE7136">
        <w:rPr>
          <w:color w:val="auto"/>
        </w:rPr>
        <w:t>lgorithm</w:t>
      </w:r>
      <w:r>
        <w:rPr>
          <w:color w:val="auto"/>
        </w:rPr>
        <w:t xml:space="preserve"> considers weights, its solutions may be more accurate and reliable. This means that the path found will likely be optimal.</w:t>
      </w:r>
    </w:p>
    <w:p w14:paraId="6F0B3371" w14:textId="26F400BE" w:rsidR="00437CF9" w:rsidRDefault="00437CF9" w:rsidP="00BB73AB">
      <w:pPr>
        <w:pStyle w:val="Content"/>
        <w:rPr>
          <w:color w:val="auto"/>
        </w:rPr>
      </w:pPr>
    </w:p>
    <w:p w14:paraId="553233EC" w14:textId="7149403A" w:rsidR="0018255D" w:rsidRPr="00C33715" w:rsidRDefault="0018255D" w:rsidP="0018255D">
      <w:pPr>
        <w:pStyle w:val="Heading3"/>
        <w:rPr>
          <w:sz w:val="28"/>
          <w:szCs w:val="28"/>
        </w:rPr>
      </w:pPr>
      <w:bookmarkStart w:id="8" w:name="_Toc164701850"/>
      <w:r w:rsidRPr="00C33715">
        <w:rPr>
          <w:sz w:val="28"/>
          <w:szCs w:val="28"/>
        </w:rPr>
        <w:t>Implementation:</w:t>
      </w:r>
      <w:bookmarkEnd w:id="8"/>
    </w:p>
    <w:p w14:paraId="7B7FBF72" w14:textId="77777777" w:rsidR="00BC3257" w:rsidRDefault="009C19D9" w:rsidP="00BB73AB">
      <w:pPr>
        <w:pStyle w:val="Content"/>
        <w:rPr>
          <w:color w:val="auto"/>
        </w:rPr>
      </w:pPr>
      <w:r>
        <w:rPr>
          <w:color w:val="auto"/>
        </w:rPr>
        <w:t xml:space="preserve">The code for this part of the solution utilizes code from </w:t>
      </w:r>
      <w:r w:rsidR="00323D8C">
        <w:rPr>
          <w:color w:val="auto"/>
        </w:rPr>
        <w:t xml:space="preserve">a user called </w:t>
      </w:r>
      <w:proofErr w:type="spellStart"/>
      <w:r w:rsidR="00323D8C" w:rsidRPr="00323D8C">
        <w:rPr>
          <w:color w:val="auto"/>
        </w:rPr>
        <w:t>nolfonzo</w:t>
      </w:r>
      <w:proofErr w:type="spellEnd"/>
      <w:r w:rsidR="00323D8C">
        <w:rPr>
          <w:color w:val="auto"/>
        </w:rPr>
        <w:t xml:space="preserve">. </w:t>
      </w:r>
    </w:p>
    <w:p w14:paraId="1504B5D5" w14:textId="2E7F6A5F" w:rsidR="008E4C3C" w:rsidRDefault="00BC3257" w:rsidP="00BB73AB">
      <w:pPr>
        <w:pStyle w:val="Content"/>
        <w:rPr>
          <w:color w:val="auto"/>
        </w:rPr>
      </w:pPr>
      <w:r>
        <w:rPr>
          <w:color w:val="auto"/>
        </w:rPr>
        <w:t xml:space="preserve">The </w:t>
      </w:r>
      <w:proofErr w:type="spellStart"/>
      <w:r w:rsidRPr="006C03D1">
        <w:rPr>
          <w:i/>
          <w:iCs/>
          <w:color w:val="auto"/>
        </w:rPr>
        <w:t>shortestDijkstraPath</w:t>
      </w:r>
      <w:proofErr w:type="spellEnd"/>
      <w:r w:rsidRPr="00BC3257">
        <w:rPr>
          <w:color w:val="auto"/>
        </w:rPr>
        <w:t xml:space="preserve"> </w:t>
      </w:r>
      <w:r w:rsidR="006C03D1">
        <w:rPr>
          <w:color w:val="auto"/>
        </w:rPr>
        <w:t xml:space="preserve">method </w:t>
      </w:r>
      <w:r w:rsidR="00E565CD">
        <w:rPr>
          <w:color w:val="auto"/>
        </w:rPr>
        <w:t>takes in</w:t>
      </w:r>
      <w:r w:rsidR="009B630F">
        <w:rPr>
          <w:color w:val="auto"/>
        </w:rPr>
        <w:t xml:space="preserve"> it’s</w:t>
      </w:r>
      <w:r w:rsidR="00E565CD">
        <w:rPr>
          <w:color w:val="auto"/>
        </w:rPr>
        <w:t xml:space="preserve"> the parameters</w:t>
      </w:r>
      <w:r w:rsidR="00EA2FB3">
        <w:rPr>
          <w:color w:val="auto"/>
        </w:rPr>
        <w:t xml:space="preserve"> of</w:t>
      </w:r>
      <w:r w:rsidR="00EE7F6D">
        <w:rPr>
          <w:color w:val="auto"/>
        </w:rPr>
        <w:t xml:space="preserve"> the </w:t>
      </w:r>
      <w:r w:rsidR="009B630F">
        <w:rPr>
          <w:color w:val="auto"/>
        </w:rPr>
        <w:t xml:space="preserve">specified </w:t>
      </w:r>
      <w:r w:rsidR="00EE7F6D">
        <w:rPr>
          <w:color w:val="auto"/>
        </w:rPr>
        <w:t xml:space="preserve">graph </w:t>
      </w:r>
      <w:r w:rsidR="009B630F">
        <w:rPr>
          <w:color w:val="auto"/>
        </w:rPr>
        <w:t>and the</w:t>
      </w:r>
      <w:r w:rsidR="00EE7F6D">
        <w:rPr>
          <w:color w:val="auto"/>
        </w:rPr>
        <w:t xml:space="preserve"> start and end nodes</w:t>
      </w:r>
      <w:r w:rsidR="009B630F">
        <w:rPr>
          <w:color w:val="auto"/>
        </w:rPr>
        <w:t xml:space="preserve"> of the path to be found</w:t>
      </w:r>
      <w:r w:rsidR="00EE7F6D">
        <w:rPr>
          <w:color w:val="auto"/>
        </w:rPr>
        <w:t xml:space="preserve">. </w:t>
      </w:r>
      <w:r w:rsidR="005213F9" w:rsidRPr="005213F9">
        <w:rPr>
          <w:color w:val="auto"/>
        </w:rPr>
        <w:t xml:space="preserve">If it's the </w:t>
      </w:r>
      <w:r w:rsidR="004528C6">
        <w:rPr>
          <w:color w:val="auto"/>
        </w:rPr>
        <w:t xml:space="preserve">program’s </w:t>
      </w:r>
      <w:r w:rsidR="005213F9" w:rsidRPr="005213F9">
        <w:rPr>
          <w:color w:val="auto"/>
        </w:rPr>
        <w:t>first time through the function</w:t>
      </w:r>
      <w:r w:rsidR="005213F9">
        <w:rPr>
          <w:color w:val="auto"/>
        </w:rPr>
        <w:t xml:space="preserve">, </w:t>
      </w:r>
      <w:r w:rsidR="004528C6" w:rsidRPr="00EA2FB3">
        <w:rPr>
          <w:b/>
          <w:bCs/>
          <w:color w:val="auto"/>
        </w:rPr>
        <w:t>start</w:t>
      </w:r>
      <w:r w:rsidR="004528C6">
        <w:rPr>
          <w:color w:val="auto"/>
        </w:rPr>
        <w:t xml:space="preserve"> is set to 0.</w:t>
      </w:r>
      <w:r w:rsidR="006A0EBE">
        <w:rPr>
          <w:color w:val="auto"/>
        </w:rPr>
        <w:t xml:space="preserve"> </w:t>
      </w:r>
      <w:r w:rsidR="006A0EBE" w:rsidRPr="006A0EBE">
        <w:rPr>
          <w:b/>
          <w:bCs/>
          <w:color w:val="auto"/>
        </w:rPr>
        <w:t>end</w:t>
      </w:r>
      <w:r w:rsidR="006A0EBE">
        <w:rPr>
          <w:color w:val="auto"/>
        </w:rPr>
        <w:t xml:space="preserve"> is the goal test</w:t>
      </w:r>
      <w:r w:rsidR="00D926C7">
        <w:rPr>
          <w:color w:val="auto"/>
        </w:rPr>
        <w:t xml:space="preserve">, so when </w:t>
      </w:r>
      <w:r w:rsidR="00D926C7" w:rsidRPr="00DE7136">
        <w:rPr>
          <w:b/>
          <w:bCs/>
          <w:color w:val="auto"/>
        </w:rPr>
        <w:t>start</w:t>
      </w:r>
      <w:r w:rsidR="00D926C7">
        <w:rPr>
          <w:color w:val="auto"/>
        </w:rPr>
        <w:t xml:space="preserve"> equals </w:t>
      </w:r>
      <w:r w:rsidR="00D926C7" w:rsidRPr="00A232BB">
        <w:rPr>
          <w:b/>
          <w:bCs/>
          <w:color w:val="auto"/>
        </w:rPr>
        <w:t>end</w:t>
      </w:r>
      <w:r w:rsidR="00A232BB">
        <w:rPr>
          <w:color w:val="auto"/>
        </w:rPr>
        <w:t>, this means the path can be returned.</w:t>
      </w:r>
      <w:r w:rsidR="001568DE">
        <w:rPr>
          <w:color w:val="auto"/>
        </w:rPr>
        <w:t xml:space="preserve"> </w:t>
      </w:r>
      <w:r w:rsidR="00965A0A">
        <w:rPr>
          <w:color w:val="auto"/>
        </w:rPr>
        <w:t>But usually before that</w:t>
      </w:r>
      <w:r w:rsidR="00927ED1">
        <w:rPr>
          <w:color w:val="auto"/>
        </w:rPr>
        <w:t xml:space="preserve"> (is </w:t>
      </w:r>
      <w:r w:rsidR="00927ED1" w:rsidRPr="000A4AB5">
        <w:rPr>
          <w:b/>
          <w:bCs/>
          <w:color w:val="auto"/>
        </w:rPr>
        <w:t>start</w:t>
      </w:r>
      <w:r w:rsidR="00927ED1">
        <w:rPr>
          <w:color w:val="auto"/>
        </w:rPr>
        <w:t xml:space="preserve"> and </w:t>
      </w:r>
      <w:r w:rsidR="00927ED1" w:rsidRPr="000A4AB5">
        <w:rPr>
          <w:b/>
          <w:bCs/>
          <w:color w:val="auto"/>
        </w:rPr>
        <w:t>end</w:t>
      </w:r>
      <w:r w:rsidR="00927ED1">
        <w:rPr>
          <w:color w:val="auto"/>
        </w:rPr>
        <w:t xml:space="preserve"> are different)</w:t>
      </w:r>
      <w:r w:rsidR="00965A0A">
        <w:rPr>
          <w:color w:val="auto"/>
        </w:rPr>
        <w:t xml:space="preserve">, the section that </w:t>
      </w:r>
      <w:r w:rsidR="00927ED1">
        <w:rPr>
          <w:color w:val="auto"/>
        </w:rPr>
        <w:t xml:space="preserve">is executed is </w:t>
      </w:r>
      <w:r w:rsidR="00D43CA6">
        <w:rPr>
          <w:color w:val="auto"/>
        </w:rPr>
        <w:t>where</w:t>
      </w:r>
      <w:r w:rsidR="000A4AB5">
        <w:rPr>
          <w:color w:val="auto"/>
        </w:rPr>
        <w:t xml:space="preserve"> the </w:t>
      </w:r>
      <w:r w:rsidR="000A4AB5" w:rsidRPr="000A4AB5">
        <w:rPr>
          <w:color w:val="auto"/>
        </w:rPr>
        <w:t>tentative distance</w:t>
      </w:r>
      <w:r w:rsidR="000A4AB5">
        <w:rPr>
          <w:color w:val="auto"/>
        </w:rPr>
        <w:t xml:space="preserve"> between </w:t>
      </w:r>
      <w:r w:rsidR="00D43CA6">
        <w:rPr>
          <w:color w:val="auto"/>
        </w:rPr>
        <w:t xml:space="preserve">the current node and its neighbours </w:t>
      </w:r>
      <w:r w:rsidR="000A4AB5">
        <w:rPr>
          <w:color w:val="auto"/>
        </w:rPr>
        <w:t>is compared.</w:t>
      </w:r>
      <w:r w:rsidR="00641774">
        <w:rPr>
          <w:color w:val="auto"/>
        </w:rPr>
        <w:t xml:space="preserve"> </w:t>
      </w:r>
      <w:r w:rsidR="008E4C3C">
        <w:rPr>
          <w:color w:val="auto"/>
        </w:rPr>
        <w:t xml:space="preserve">The </w:t>
      </w:r>
      <w:r w:rsidR="008E4C3C" w:rsidRPr="008E4C3C">
        <w:rPr>
          <w:b/>
          <w:bCs/>
          <w:color w:val="auto"/>
        </w:rPr>
        <w:t>visited</w:t>
      </w:r>
      <w:r w:rsidR="008E4C3C">
        <w:rPr>
          <w:color w:val="auto"/>
        </w:rPr>
        <w:t xml:space="preserve"> list </w:t>
      </w:r>
      <w:r w:rsidR="008E4C3C" w:rsidRPr="008E4C3C">
        <w:rPr>
          <w:color w:val="auto"/>
        </w:rPr>
        <w:t>keeps track of which nodes have already been visited and compared</w:t>
      </w:r>
      <w:r w:rsidR="008E4C3C">
        <w:rPr>
          <w:color w:val="auto"/>
        </w:rPr>
        <w:t>.</w:t>
      </w:r>
    </w:p>
    <w:p w14:paraId="79E8082C" w14:textId="56A50D86" w:rsidR="005213F9" w:rsidRPr="001C608F" w:rsidRDefault="00641774" w:rsidP="00BB73AB">
      <w:pPr>
        <w:pStyle w:val="Content"/>
        <w:rPr>
          <w:color w:val="auto"/>
        </w:rPr>
      </w:pPr>
      <w:r>
        <w:rPr>
          <w:color w:val="auto"/>
        </w:rPr>
        <w:t xml:space="preserve">This way, the </w:t>
      </w:r>
      <w:r w:rsidR="000D5C31">
        <w:rPr>
          <w:color w:val="auto"/>
        </w:rPr>
        <w:t>neighbouring</w:t>
      </w:r>
      <w:r>
        <w:rPr>
          <w:color w:val="auto"/>
        </w:rPr>
        <w:t xml:space="preserve"> node with the shortest distance from the current note is </w:t>
      </w:r>
      <w:r w:rsidR="000D5C31">
        <w:rPr>
          <w:color w:val="auto"/>
        </w:rPr>
        <w:t xml:space="preserve">stored as </w:t>
      </w:r>
      <w:r w:rsidR="000D5C31" w:rsidRPr="000D5C31">
        <w:rPr>
          <w:b/>
          <w:bCs/>
          <w:color w:val="auto"/>
        </w:rPr>
        <w:t>start</w:t>
      </w:r>
      <w:r w:rsidR="000D5C31">
        <w:rPr>
          <w:color w:val="auto"/>
        </w:rPr>
        <w:t>.</w:t>
      </w:r>
      <w:r w:rsidR="001C608F">
        <w:rPr>
          <w:color w:val="auto"/>
        </w:rPr>
        <w:t xml:space="preserve"> Then the</w:t>
      </w:r>
      <w:r w:rsidR="001C608F" w:rsidRPr="001C608F">
        <w:rPr>
          <w:color w:val="auto"/>
        </w:rPr>
        <w:t xml:space="preserve"> closest unvisited node to th</w:t>
      </w:r>
      <w:r w:rsidR="001C608F">
        <w:rPr>
          <w:color w:val="auto"/>
        </w:rPr>
        <w:t xml:space="preserve">is new </w:t>
      </w:r>
      <w:r w:rsidR="001C608F" w:rsidRPr="001C608F">
        <w:rPr>
          <w:b/>
          <w:bCs/>
          <w:color w:val="auto"/>
        </w:rPr>
        <w:t>start</w:t>
      </w:r>
      <w:r w:rsidR="001C608F">
        <w:rPr>
          <w:b/>
          <w:bCs/>
          <w:color w:val="auto"/>
        </w:rPr>
        <w:t xml:space="preserve"> </w:t>
      </w:r>
      <w:r w:rsidR="001C608F">
        <w:rPr>
          <w:color w:val="auto"/>
        </w:rPr>
        <w:t>note is determined</w:t>
      </w:r>
      <w:r w:rsidR="003E3D73">
        <w:rPr>
          <w:color w:val="auto"/>
        </w:rPr>
        <w:t xml:space="preserve"> and </w:t>
      </w:r>
      <w:proofErr w:type="spellStart"/>
      <w:r w:rsidR="003E3D73" w:rsidRPr="003E3D73">
        <w:rPr>
          <w:i/>
          <w:iCs/>
          <w:color w:val="auto"/>
        </w:rPr>
        <w:t>shortestDijkstraPath</w:t>
      </w:r>
      <w:proofErr w:type="spellEnd"/>
      <w:r w:rsidR="003E3D73">
        <w:rPr>
          <w:color w:val="auto"/>
        </w:rPr>
        <w:t xml:space="preserve"> recursively calls upon itself until</w:t>
      </w:r>
      <w:r w:rsidR="00D43CA6">
        <w:rPr>
          <w:color w:val="auto"/>
        </w:rPr>
        <w:t xml:space="preserve"> the </w:t>
      </w:r>
      <w:r w:rsidR="00D43CA6" w:rsidRPr="00D43CA6">
        <w:rPr>
          <w:b/>
          <w:bCs/>
          <w:color w:val="auto"/>
        </w:rPr>
        <w:t>end</w:t>
      </w:r>
      <w:r w:rsidR="00D43CA6">
        <w:rPr>
          <w:color w:val="auto"/>
        </w:rPr>
        <w:t xml:space="preserve"> node is reached.</w:t>
      </w:r>
    </w:p>
    <w:p w14:paraId="5BCFDA29" w14:textId="67D1E26B" w:rsidR="009C19D9" w:rsidRDefault="00323D8C" w:rsidP="00BB73AB">
      <w:pPr>
        <w:pStyle w:val="Content"/>
        <w:rPr>
          <w:color w:val="auto"/>
        </w:rPr>
      </w:pPr>
      <w:r>
        <w:rPr>
          <w:color w:val="auto"/>
        </w:rPr>
        <w:t>(</w:t>
      </w:r>
      <w:proofErr w:type="spellStart"/>
      <w:r w:rsidRPr="00323D8C">
        <w:rPr>
          <w:color w:val="auto"/>
        </w:rPr>
        <w:t>nolfonzo</w:t>
      </w:r>
      <w:proofErr w:type="spellEnd"/>
      <w:r>
        <w:rPr>
          <w:color w:val="auto"/>
        </w:rPr>
        <w:t>, 2010)</w:t>
      </w:r>
    </w:p>
    <w:p w14:paraId="560D3FB1" w14:textId="77777777" w:rsidR="006C03D1" w:rsidRDefault="006C03D1" w:rsidP="00BB73AB">
      <w:pPr>
        <w:pStyle w:val="Content"/>
        <w:rPr>
          <w:color w:val="auto"/>
        </w:rPr>
      </w:pPr>
    </w:p>
    <w:p w14:paraId="7E6CCB34" w14:textId="7D4EC0D5" w:rsidR="008C5246" w:rsidRDefault="008C5246" w:rsidP="00BB73AB">
      <w:pPr>
        <w:pStyle w:val="Content"/>
        <w:rPr>
          <w:color w:val="auto"/>
        </w:rPr>
      </w:pPr>
      <w:r>
        <w:rPr>
          <w:color w:val="auto"/>
        </w:rPr>
        <w:t xml:space="preserve">A different implementation of the </w:t>
      </w:r>
      <w:proofErr w:type="spellStart"/>
      <w:r w:rsidRPr="008C5246">
        <w:rPr>
          <w:i/>
          <w:iCs/>
          <w:color w:val="auto"/>
        </w:rPr>
        <w:t>local_map</w:t>
      </w:r>
      <w:proofErr w:type="spellEnd"/>
      <w:r>
        <w:rPr>
          <w:color w:val="auto"/>
        </w:rPr>
        <w:t xml:space="preserve"> </w:t>
      </w:r>
      <w:r w:rsidR="00C963D0">
        <w:rPr>
          <w:color w:val="auto"/>
        </w:rPr>
        <w:t xml:space="preserve">and </w:t>
      </w:r>
      <w:r w:rsidR="00C75ED3">
        <w:rPr>
          <w:color w:val="auto"/>
        </w:rPr>
        <w:t xml:space="preserve">the coordinates of </w:t>
      </w:r>
      <w:r w:rsidR="003655BE">
        <w:rPr>
          <w:color w:val="auto"/>
        </w:rPr>
        <w:t>its</w:t>
      </w:r>
      <w:r w:rsidR="00C963D0">
        <w:rPr>
          <w:color w:val="auto"/>
        </w:rPr>
        <w:t xml:space="preserve"> locations </w:t>
      </w:r>
      <w:r>
        <w:rPr>
          <w:color w:val="auto"/>
        </w:rPr>
        <w:t xml:space="preserve">had to be used to integrate with this solution. This </w:t>
      </w:r>
      <w:proofErr w:type="spellStart"/>
      <w:r w:rsidRPr="00CA7B93">
        <w:rPr>
          <w:i/>
          <w:iCs/>
          <w:color w:val="auto"/>
        </w:rPr>
        <w:t>local_map</w:t>
      </w:r>
      <w:proofErr w:type="spellEnd"/>
      <w:r w:rsidRPr="00CA7B93">
        <w:rPr>
          <w:i/>
          <w:iCs/>
          <w:color w:val="auto"/>
        </w:rPr>
        <w:t xml:space="preserve"> </w:t>
      </w:r>
      <w:r w:rsidR="00CA7B93">
        <w:rPr>
          <w:color w:val="auto"/>
        </w:rPr>
        <w:t xml:space="preserve">has the same locations and connections as the </w:t>
      </w:r>
      <w:proofErr w:type="spellStart"/>
      <w:r w:rsidR="00CA7B93" w:rsidRPr="008C5246">
        <w:rPr>
          <w:color w:val="auto"/>
        </w:rPr>
        <w:t>local_map</w:t>
      </w:r>
      <w:proofErr w:type="spellEnd"/>
      <w:r w:rsidR="00CA7B93">
        <w:rPr>
          <w:color w:val="auto"/>
        </w:rPr>
        <w:t xml:space="preserve"> in the A* </w:t>
      </w:r>
      <w:r w:rsidR="003C0847">
        <w:rPr>
          <w:color w:val="auto"/>
        </w:rPr>
        <w:t xml:space="preserve">method </w:t>
      </w:r>
      <w:r w:rsidR="00CA7B93">
        <w:rPr>
          <w:color w:val="auto"/>
        </w:rPr>
        <w:t>solution, but this is directed, and not an object of the Graph class.</w:t>
      </w:r>
      <w:r w:rsidR="00C963D0">
        <w:rPr>
          <w:color w:val="auto"/>
        </w:rPr>
        <w:t xml:space="preserve"> </w:t>
      </w:r>
      <w:r w:rsidR="00D3448A">
        <w:rPr>
          <w:color w:val="auto"/>
        </w:rPr>
        <w:t>Remembering the main problem o</w:t>
      </w:r>
      <w:r w:rsidR="008E3FFF">
        <w:rPr>
          <w:color w:val="auto"/>
        </w:rPr>
        <w:t>f</w:t>
      </w:r>
      <w:r w:rsidR="00D3448A">
        <w:rPr>
          <w:color w:val="auto"/>
        </w:rPr>
        <w:t xml:space="preserve"> this project, </w:t>
      </w:r>
      <w:r w:rsidR="00C963D0">
        <w:rPr>
          <w:color w:val="auto"/>
        </w:rPr>
        <w:t xml:space="preserve"> </w:t>
      </w:r>
      <w:r w:rsidR="00D3448A">
        <w:rPr>
          <w:color w:val="auto"/>
        </w:rPr>
        <w:t xml:space="preserve">although </w:t>
      </w:r>
      <w:r w:rsidR="00D3448A">
        <w:rPr>
          <w:color w:val="auto"/>
        </w:rPr>
        <w:lastRenderedPageBreak/>
        <w:t>this algorithm doesn’t use the coordinates</w:t>
      </w:r>
      <w:r w:rsidR="008E3FFF">
        <w:rPr>
          <w:color w:val="auto"/>
        </w:rPr>
        <w:t xml:space="preserve"> data</w:t>
      </w:r>
      <w:r w:rsidR="00D3448A">
        <w:rPr>
          <w:color w:val="auto"/>
        </w:rPr>
        <w:t xml:space="preserve">, </w:t>
      </w:r>
      <w:r w:rsidR="00125139">
        <w:rPr>
          <w:color w:val="auto"/>
        </w:rPr>
        <w:t>it’s still important to display a consistent visual, so that wheelchair users</w:t>
      </w:r>
      <w:r w:rsidR="00806F29">
        <w:rPr>
          <w:color w:val="auto"/>
        </w:rPr>
        <w:t xml:space="preserve"> can navigate effectively. </w:t>
      </w:r>
    </w:p>
    <w:p w14:paraId="4A48ECDC" w14:textId="77777777" w:rsidR="003C0847" w:rsidRDefault="003C0847" w:rsidP="00BB73AB">
      <w:pPr>
        <w:pStyle w:val="Content"/>
        <w:rPr>
          <w:color w:val="auto"/>
        </w:rPr>
      </w:pPr>
    </w:p>
    <w:p w14:paraId="53E2861D" w14:textId="399F1A43" w:rsidR="00437CF9" w:rsidRDefault="006C03D1" w:rsidP="00BB73AB">
      <w:pPr>
        <w:pStyle w:val="Content"/>
        <w:rPr>
          <w:color w:val="auto"/>
        </w:rPr>
      </w:pPr>
      <w:r>
        <w:rPr>
          <w:color w:val="auto"/>
        </w:rPr>
        <w:t xml:space="preserve">The </w:t>
      </w:r>
      <w:r w:rsidRPr="006C03D1">
        <w:rPr>
          <w:i/>
          <w:iCs/>
          <w:color w:val="auto"/>
        </w:rPr>
        <w:t>display_visual_2</w:t>
      </w:r>
      <w:r>
        <w:rPr>
          <w:color w:val="auto"/>
        </w:rPr>
        <w:t xml:space="preserve"> method e</w:t>
      </w:r>
      <w:r w:rsidR="00E259D8">
        <w:rPr>
          <w:color w:val="auto"/>
        </w:rPr>
        <w:t xml:space="preserve">nables the </w:t>
      </w:r>
      <w:r w:rsidR="00B63022">
        <w:rPr>
          <w:color w:val="auto"/>
        </w:rPr>
        <w:t xml:space="preserve">graph </w:t>
      </w:r>
      <w:r w:rsidR="00E259D8">
        <w:rPr>
          <w:color w:val="auto"/>
        </w:rPr>
        <w:t xml:space="preserve">visual </w:t>
      </w:r>
      <w:r w:rsidR="00B63022">
        <w:rPr>
          <w:color w:val="auto"/>
        </w:rPr>
        <w:t xml:space="preserve">to be displayed </w:t>
      </w:r>
      <w:r w:rsidR="00E5122F">
        <w:rPr>
          <w:color w:val="auto"/>
        </w:rPr>
        <w:t>and</w:t>
      </w:r>
      <w:r w:rsidR="00B63022">
        <w:rPr>
          <w:color w:val="auto"/>
        </w:rPr>
        <w:t xml:space="preserve"> calls the </w:t>
      </w:r>
      <w:proofErr w:type="spellStart"/>
      <w:r w:rsidR="00B63022" w:rsidRPr="006C03D1">
        <w:rPr>
          <w:i/>
          <w:iCs/>
          <w:color w:val="auto"/>
        </w:rPr>
        <w:t>shortestDijkstraPath</w:t>
      </w:r>
      <w:proofErr w:type="spellEnd"/>
      <w:r w:rsidR="00B63022" w:rsidRPr="00BC3257">
        <w:rPr>
          <w:color w:val="auto"/>
        </w:rPr>
        <w:t xml:space="preserve"> </w:t>
      </w:r>
      <w:r w:rsidR="00B63022">
        <w:rPr>
          <w:color w:val="auto"/>
        </w:rPr>
        <w:t>method.</w:t>
      </w:r>
    </w:p>
    <w:p w14:paraId="3AD16E61" w14:textId="77777777" w:rsidR="005226AB" w:rsidRDefault="005226AB" w:rsidP="00BB73AB">
      <w:pPr>
        <w:pStyle w:val="Content"/>
        <w:rPr>
          <w:color w:val="auto"/>
        </w:rPr>
      </w:pPr>
    </w:p>
    <w:p w14:paraId="6B4FF6ED" w14:textId="1EA1E7DE" w:rsidR="00DE715B" w:rsidRPr="00C33715" w:rsidRDefault="00DE715B" w:rsidP="00DE715B">
      <w:pPr>
        <w:pStyle w:val="Heading3"/>
        <w:rPr>
          <w:sz w:val="28"/>
          <w:szCs w:val="28"/>
        </w:rPr>
      </w:pPr>
      <w:bookmarkStart w:id="9" w:name="_Toc164701851"/>
      <w:r w:rsidRPr="00C33715">
        <w:rPr>
          <w:sz w:val="28"/>
          <w:szCs w:val="28"/>
        </w:rPr>
        <w:t>Compared to A* algorithm:</w:t>
      </w:r>
      <w:bookmarkEnd w:id="9"/>
    </w:p>
    <w:p w14:paraId="08F33A00" w14:textId="38C12426" w:rsidR="00807905" w:rsidRDefault="00807905" w:rsidP="00807905">
      <w:pPr>
        <w:rPr>
          <w:b w:val="0"/>
          <w:bCs/>
          <w:color w:val="auto"/>
        </w:rPr>
      </w:pPr>
      <w:r w:rsidRPr="00807905">
        <w:rPr>
          <w:b w:val="0"/>
          <w:bCs/>
          <w:color w:val="auto"/>
        </w:rPr>
        <w:t>Compared to A* algorithm</w:t>
      </w:r>
      <w:r>
        <w:rPr>
          <w:b w:val="0"/>
          <w:bCs/>
          <w:color w:val="auto"/>
        </w:rPr>
        <w:t xml:space="preserve">, this </w:t>
      </w:r>
      <w:r w:rsidR="008368A5">
        <w:rPr>
          <w:b w:val="0"/>
          <w:bCs/>
          <w:color w:val="auto"/>
        </w:rPr>
        <w:t>alternative algorithm</w:t>
      </w:r>
      <w:r>
        <w:rPr>
          <w:b w:val="0"/>
          <w:bCs/>
          <w:color w:val="auto"/>
        </w:rPr>
        <w:t xml:space="preserve"> provided </w:t>
      </w:r>
      <w:r w:rsidR="006271E3">
        <w:rPr>
          <w:b w:val="0"/>
          <w:bCs/>
          <w:color w:val="auto"/>
        </w:rPr>
        <w:t>the same</w:t>
      </w:r>
      <w:r>
        <w:rPr>
          <w:b w:val="0"/>
          <w:bCs/>
          <w:color w:val="auto"/>
        </w:rPr>
        <w:t xml:space="preserve"> optimal path</w:t>
      </w:r>
      <w:r w:rsidR="006271E3">
        <w:rPr>
          <w:b w:val="0"/>
          <w:bCs/>
          <w:color w:val="auto"/>
        </w:rPr>
        <w:t xml:space="preserve"> solutions</w:t>
      </w:r>
      <w:r w:rsidR="0087699E">
        <w:rPr>
          <w:b w:val="0"/>
          <w:bCs/>
          <w:color w:val="auto"/>
        </w:rPr>
        <w:t xml:space="preserve">, so it is an effective </w:t>
      </w:r>
      <w:r w:rsidR="008368A5">
        <w:rPr>
          <w:b w:val="0"/>
          <w:bCs/>
          <w:color w:val="auto"/>
        </w:rPr>
        <w:t>technique.</w:t>
      </w:r>
      <w:r>
        <w:rPr>
          <w:b w:val="0"/>
          <w:bCs/>
          <w:color w:val="auto"/>
        </w:rPr>
        <w:t xml:space="preserve"> </w:t>
      </w:r>
      <w:r w:rsidR="00C33715">
        <w:rPr>
          <w:b w:val="0"/>
          <w:bCs/>
          <w:color w:val="auto"/>
        </w:rPr>
        <w:t xml:space="preserve">We can see this when observing </w:t>
      </w:r>
      <w:r w:rsidR="000E0F89">
        <w:rPr>
          <w:b w:val="0"/>
          <w:bCs/>
          <w:color w:val="auto"/>
        </w:rPr>
        <w:t xml:space="preserve">paths determined from </w:t>
      </w:r>
      <w:r w:rsidR="00C33715">
        <w:rPr>
          <w:b w:val="0"/>
          <w:bCs/>
          <w:color w:val="auto"/>
        </w:rPr>
        <w:t>the same start and end points as in Case 1 and Case 2</w:t>
      </w:r>
      <w:r w:rsidR="000E0F89">
        <w:rPr>
          <w:b w:val="0"/>
          <w:bCs/>
          <w:color w:val="auto"/>
        </w:rPr>
        <w:t xml:space="preserve"> from previous analyses</w:t>
      </w:r>
      <w:r w:rsidR="00C33715">
        <w:rPr>
          <w:b w:val="0"/>
          <w:bCs/>
          <w:color w:val="auto"/>
        </w:rPr>
        <w:t>.</w:t>
      </w:r>
      <w:r w:rsidR="000E0F89">
        <w:rPr>
          <w:b w:val="0"/>
          <w:bCs/>
          <w:color w:val="auto"/>
        </w:rPr>
        <w:t xml:space="preserve"> </w:t>
      </w:r>
    </w:p>
    <w:p w14:paraId="3DD59009" w14:textId="77777777" w:rsidR="006A56DB" w:rsidRDefault="006A56DB" w:rsidP="00807905">
      <w:pPr>
        <w:rPr>
          <w:b w:val="0"/>
          <w:bCs/>
          <w:color w:val="auto"/>
        </w:rPr>
      </w:pPr>
    </w:p>
    <w:p w14:paraId="72639A40" w14:textId="72494227" w:rsidR="00C33715" w:rsidRDefault="00C33715" w:rsidP="00C33715">
      <w:pPr>
        <w:pStyle w:val="Heading4"/>
        <w:rPr>
          <w:i w:val="0"/>
          <w:iCs w:val="0"/>
          <w:sz w:val="24"/>
          <w:szCs w:val="24"/>
        </w:rPr>
      </w:pPr>
      <w:r w:rsidRPr="00C33715">
        <w:rPr>
          <w:i w:val="0"/>
          <w:iCs w:val="0"/>
          <w:sz w:val="24"/>
          <w:szCs w:val="24"/>
        </w:rPr>
        <w:t>Case 1:</w:t>
      </w:r>
    </w:p>
    <w:p w14:paraId="4821524C" w14:textId="5D07FE9E" w:rsidR="00F740AA" w:rsidRPr="00F740AA" w:rsidRDefault="0040266E" w:rsidP="00F740AA">
      <w:r w:rsidRPr="0040266E">
        <w:rPr>
          <w:noProof/>
        </w:rPr>
        <w:drawing>
          <wp:inline distT="0" distB="0" distL="0" distR="0" wp14:anchorId="16BFD495" wp14:editId="6630DAA8">
            <wp:extent cx="6309360" cy="2614295"/>
            <wp:effectExtent l="0" t="0" r="0" b="0"/>
            <wp:docPr id="14645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29591" name=""/>
                    <pic:cNvPicPr/>
                  </pic:nvPicPr>
                  <pic:blipFill>
                    <a:blip r:embed="rId15"/>
                    <a:stretch>
                      <a:fillRect/>
                    </a:stretch>
                  </pic:blipFill>
                  <pic:spPr>
                    <a:xfrm>
                      <a:off x="0" y="0"/>
                      <a:ext cx="6309360" cy="2614295"/>
                    </a:xfrm>
                    <a:prstGeom prst="rect">
                      <a:avLst/>
                    </a:prstGeom>
                  </pic:spPr>
                </pic:pic>
              </a:graphicData>
            </a:graphic>
          </wp:inline>
        </w:drawing>
      </w:r>
    </w:p>
    <w:p w14:paraId="4AFD86F2" w14:textId="2D0500D9" w:rsidR="00C33715" w:rsidRDefault="00C33715" w:rsidP="00807905">
      <w:pPr>
        <w:rPr>
          <w:color w:val="auto"/>
        </w:rPr>
      </w:pPr>
    </w:p>
    <w:p w14:paraId="11041087" w14:textId="77777777" w:rsidR="001F606B" w:rsidRPr="00095C97" w:rsidRDefault="001F606B" w:rsidP="001F606B">
      <w:pPr>
        <w:pStyle w:val="Content"/>
        <w:rPr>
          <w:color w:val="auto"/>
        </w:rPr>
      </w:pPr>
      <w:r w:rsidRPr="00095C97">
        <w:rPr>
          <w:color w:val="auto"/>
          <w:u w:val="single"/>
        </w:rPr>
        <w:t>Route:</w:t>
      </w:r>
      <w:r w:rsidRPr="00095C97">
        <w:rPr>
          <w:color w:val="auto"/>
        </w:rPr>
        <w:t xml:space="preserve"> </w:t>
      </w:r>
      <w:proofErr w:type="spellStart"/>
      <w:r w:rsidRPr="00095C97">
        <w:rPr>
          <w:color w:val="auto"/>
        </w:rPr>
        <w:t>Cranbourne_Park_Shopping_Centre</w:t>
      </w:r>
      <w:proofErr w:type="spellEnd"/>
      <w:r w:rsidRPr="00095C97">
        <w:rPr>
          <w:color w:val="auto"/>
        </w:rPr>
        <w:t xml:space="preserve"> </w:t>
      </w:r>
      <w:r w:rsidRPr="00095C97">
        <w:rPr>
          <w:color w:val="auto"/>
        </w:rPr>
        <w:sym w:font="Wingdings" w:char="F0E0"/>
      </w:r>
      <w:r w:rsidRPr="00095C97">
        <w:rPr>
          <w:color w:val="auto"/>
        </w:rPr>
        <w:t xml:space="preserve"> </w:t>
      </w:r>
      <w:proofErr w:type="spellStart"/>
      <w:r w:rsidRPr="00095C97">
        <w:rPr>
          <w:color w:val="auto"/>
        </w:rPr>
        <w:t>Shopping_Center_Parking</w:t>
      </w:r>
      <w:proofErr w:type="spellEnd"/>
      <w:r w:rsidRPr="00095C97">
        <w:rPr>
          <w:color w:val="auto"/>
        </w:rPr>
        <w:t xml:space="preserve"> </w:t>
      </w:r>
      <w:r w:rsidRPr="00095C97">
        <w:rPr>
          <w:color w:val="auto"/>
        </w:rPr>
        <w:sym w:font="Wingdings" w:char="F0E0"/>
      </w:r>
      <w:r w:rsidRPr="00095C97">
        <w:rPr>
          <w:color w:val="auto"/>
        </w:rPr>
        <w:t xml:space="preserve"> Intersection_2 </w:t>
      </w:r>
      <w:r w:rsidRPr="00095C97">
        <w:rPr>
          <w:color w:val="auto"/>
        </w:rPr>
        <w:sym w:font="Wingdings" w:char="F0E0"/>
      </w:r>
      <w:r w:rsidRPr="00095C97">
        <w:rPr>
          <w:color w:val="auto"/>
        </w:rPr>
        <w:t xml:space="preserve"> </w:t>
      </w:r>
      <w:proofErr w:type="spellStart"/>
      <w:r w:rsidRPr="00095C97">
        <w:rPr>
          <w:color w:val="auto"/>
        </w:rPr>
        <w:t>Monash_Health_Centre</w:t>
      </w:r>
      <w:proofErr w:type="spellEnd"/>
      <w:r w:rsidRPr="00095C97">
        <w:rPr>
          <w:color w:val="auto"/>
        </w:rPr>
        <w:t xml:space="preserve"> </w:t>
      </w:r>
      <w:r w:rsidRPr="00095C97">
        <w:rPr>
          <w:color w:val="auto"/>
        </w:rPr>
        <w:sym w:font="Wingdings" w:char="F0E0"/>
      </w:r>
      <w:r w:rsidRPr="00095C97">
        <w:rPr>
          <w:color w:val="auto"/>
        </w:rPr>
        <w:t xml:space="preserve"> </w:t>
      </w:r>
      <w:proofErr w:type="spellStart"/>
      <w:r w:rsidRPr="00095C97">
        <w:rPr>
          <w:color w:val="auto"/>
        </w:rPr>
        <w:t>Royal_Gardens</w:t>
      </w:r>
      <w:proofErr w:type="spellEnd"/>
    </w:p>
    <w:p w14:paraId="0009BF7F" w14:textId="77777777" w:rsidR="001F606B" w:rsidRDefault="001F606B" w:rsidP="00807905">
      <w:pPr>
        <w:rPr>
          <w:color w:val="auto"/>
        </w:rPr>
      </w:pPr>
    </w:p>
    <w:p w14:paraId="760BD4D5" w14:textId="77777777" w:rsidR="00C33715" w:rsidRDefault="00C33715" w:rsidP="00807905">
      <w:pPr>
        <w:rPr>
          <w:color w:val="auto"/>
        </w:rPr>
      </w:pPr>
    </w:p>
    <w:p w14:paraId="64A00A70" w14:textId="6BD293BA" w:rsidR="00C33715" w:rsidRDefault="00C33715" w:rsidP="00C33715">
      <w:pPr>
        <w:pStyle w:val="Heading4"/>
        <w:rPr>
          <w:i w:val="0"/>
          <w:iCs w:val="0"/>
          <w:sz w:val="24"/>
          <w:szCs w:val="24"/>
        </w:rPr>
      </w:pPr>
      <w:r w:rsidRPr="00C33715">
        <w:rPr>
          <w:i w:val="0"/>
          <w:iCs w:val="0"/>
          <w:sz w:val="24"/>
          <w:szCs w:val="24"/>
        </w:rPr>
        <w:lastRenderedPageBreak/>
        <w:t xml:space="preserve">Case </w:t>
      </w:r>
      <w:r>
        <w:rPr>
          <w:i w:val="0"/>
          <w:iCs w:val="0"/>
          <w:sz w:val="24"/>
          <w:szCs w:val="24"/>
        </w:rPr>
        <w:t>2</w:t>
      </w:r>
      <w:r w:rsidRPr="00C33715">
        <w:rPr>
          <w:i w:val="0"/>
          <w:iCs w:val="0"/>
          <w:sz w:val="24"/>
          <w:szCs w:val="24"/>
        </w:rPr>
        <w:t>:</w:t>
      </w:r>
    </w:p>
    <w:p w14:paraId="59BEE48B" w14:textId="7DC97878" w:rsidR="00F740AA" w:rsidRPr="00F740AA" w:rsidRDefault="003B0FE6" w:rsidP="00F740AA">
      <w:r w:rsidRPr="003B0FE6">
        <w:rPr>
          <w:noProof/>
        </w:rPr>
        <w:drawing>
          <wp:inline distT="0" distB="0" distL="0" distR="0" wp14:anchorId="351F81F7" wp14:editId="0CD722A1">
            <wp:extent cx="6309360" cy="2653665"/>
            <wp:effectExtent l="0" t="0" r="0" b="0"/>
            <wp:docPr id="1459680804"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0804" name="Picture 1" descr="A close-up of a diagram&#10;&#10;Description automatically generated"/>
                    <pic:cNvPicPr/>
                  </pic:nvPicPr>
                  <pic:blipFill>
                    <a:blip r:embed="rId16"/>
                    <a:stretch>
                      <a:fillRect/>
                    </a:stretch>
                  </pic:blipFill>
                  <pic:spPr>
                    <a:xfrm>
                      <a:off x="0" y="0"/>
                      <a:ext cx="6309360" cy="2653665"/>
                    </a:xfrm>
                    <a:prstGeom prst="rect">
                      <a:avLst/>
                    </a:prstGeom>
                  </pic:spPr>
                </pic:pic>
              </a:graphicData>
            </a:graphic>
          </wp:inline>
        </w:drawing>
      </w:r>
    </w:p>
    <w:p w14:paraId="3C49571F" w14:textId="10CF7C3A" w:rsidR="00C33715" w:rsidRDefault="00C33715" w:rsidP="00807905">
      <w:pPr>
        <w:rPr>
          <w:color w:val="auto"/>
        </w:rPr>
      </w:pPr>
    </w:p>
    <w:p w14:paraId="3342B9BC" w14:textId="77777777" w:rsidR="00641312" w:rsidRDefault="00641312" w:rsidP="00641312">
      <w:pPr>
        <w:pStyle w:val="Content"/>
        <w:rPr>
          <w:color w:val="auto"/>
        </w:rPr>
      </w:pPr>
      <w:r w:rsidRPr="00095C97">
        <w:rPr>
          <w:color w:val="auto"/>
          <w:u w:val="single"/>
        </w:rPr>
        <w:t>Route:</w:t>
      </w:r>
      <w:r w:rsidRPr="00095C97">
        <w:rPr>
          <w:color w:val="auto"/>
        </w:rPr>
        <w:t xml:space="preserve"> </w:t>
      </w:r>
      <w:proofErr w:type="spellStart"/>
      <w:r>
        <w:rPr>
          <w:color w:val="auto"/>
        </w:rPr>
        <w:t>Public_Toilet</w:t>
      </w:r>
      <w:proofErr w:type="spellEnd"/>
      <w:r>
        <w:rPr>
          <w:color w:val="auto"/>
        </w:rPr>
        <w:t xml:space="preserve"> </w:t>
      </w:r>
      <w:r w:rsidRPr="00095C97">
        <w:rPr>
          <w:color w:val="auto"/>
        </w:rPr>
        <w:sym w:font="Wingdings" w:char="F0E0"/>
      </w:r>
      <w:r w:rsidRPr="00095C97">
        <w:rPr>
          <w:color w:val="auto"/>
        </w:rPr>
        <w:t xml:space="preserve"> Intersection_2 </w:t>
      </w:r>
      <w:r w:rsidRPr="00095C97">
        <w:rPr>
          <w:color w:val="auto"/>
        </w:rPr>
        <w:sym w:font="Wingdings" w:char="F0E0"/>
      </w:r>
      <w:r w:rsidRPr="00095C97">
        <w:rPr>
          <w:color w:val="auto"/>
        </w:rPr>
        <w:t xml:space="preserve"> </w:t>
      </w:r>
      <w:proofErr w:type="spellStart"/>
      <w:r w:rsidRPr="001F606B">
        <w:rPr>
          <w:color w:val="auto"/>
        </w:rPr>
        <w:t>Shopping_Center_Parking</w:t>
      </w:r>
      <w:proofErr w:type="spellEnd"/>
    </w:p>
    <w:p w14:paraId="0C8F65F0" w14:textId="77777777" w:rsidR="00ED3699" w:rsidRDefault="00ED3699" w:rsidP="00641312">
      <w:pPr>
        <w:pStyle w:val="Content"/>
        <w:rPr>
          <w:color w:val="auto"/>
        </w:rPr>
      </w:pPr>
    </w:p>
    <w:p w14:paraId="26AB67F4" w14:textId="77777777" w:rsidR="00ED3699" w:rsidRDefault="00ED3699" w:rsidP="00CC318D">
      <w:pPr>
        <w:pStyle w:val="Heading4"/>
        <w:rPr>
          <w:i w:val="0"/>
          <w:iCs w:val="0"/>
          <w:sz w:val="24"/>
          <w:szCs w:val="24"/>
        </w:rPr>
      </w:pPr>
      <w:r w:rsidRPr="00CC318D">
        <w:rPr>
          <w:i w:val="0"/>
          <w:iCs w:val="0"/>
          <w:sz w:val="24"/>
          <w:szCs w:val="24"/>
        </w:rPr>
        <w:t>Case 3:</w:t>
      </w:r>
    </w:p>
    <w:p w14:paraId="5C57E6EB" w14:textId="560CBC2D" w:rsidR="00641312" w:rsidRPr="00C173AC" w:rsidRDefault="004C28CC" w:rsidP="00807905">
      <w:pPr>
        <w:rPr>
          <w:b w:val="0"/>
          <w:bCs/>
          <w:color w:val="auto"/>
        </w:rPr>
      </w:pPr>
      <w:r w:rsidRPr="007E7EF7">
        <w:rPr>
          <w:b w:val="0"/>
          <w:bCs/>
          <w:color w:val="auto"/>
        </w:rPr>
        <w:t xml:space="preserve">Some additional cases that seemed interesting were analysed, but the same optimal </w:t>
      </w:r>
      <w:r w:rsidR="00605C83">
        <w:rPr>
          <w:b w:val="0"/>
          <w:bCs/>
          <w:color w:val="auto"/>
        </w:rPr>
        <w:t xml:space="preserve">paths </w:t>
      </w:r>
      <w:r w:rsidRPr="007E7EF7">
        <w:rPr>
          <w:b w:val="0"/>
          <w:bCs/>
          <w:color w:val="auto"/>
        </w:rPr>
        <w:t>w</w:t>
      </w:r>
      <w:r w:rsidR="00605C83">
        <w:rPr>
          <w:b w:val="0"/>
          <w:bCs/>
          <w:color w:val="auto"/>
        </w:rPr>
        <w:t>ere</w:t>
      </w:r>
      <w:r w:rsidRPr="007E7EF7">
        <w:rPr>
          <w:b w:val="0"/>
          <w:bCs/>
          <w:color w:val="auto"/>
        </w:rPr>
        <w:t xml:space="preserve"> produced by </w:t>
      </w:r>
      <w:r w:rsidR="007E7EF7" w:rsidRPr="007E7EF7">
        <w:rPr>
          <w:b w:val="0"/>
          <w:bCs/>
          <w:color w:val="auto"/>
        </w:rPr>
        <w:t>all start and end input</w:t>
      </w:r>
      <w:r w:rsidR="00C513F7">
        <w:rPr>
          <w:b w:val="0"/>
          <w:bCs/>
          <w:color w:val="auto"/>
        </w:rPr>
        <w:t xml:space="preserve"> combinations, </w:t>
      </w:r>
      <w:r w:rsidR="00993DA9">
        <w:rPr>
          <w:b w:val="0"/>
          <w:bCs/>
          <w:color w:val="auto"/>
        </w:rPr>
        <w:t xml:space="preserve"> </w:t>
      </w:r>
      <w:r w:rsidR="00C513F7">
        <w:rPr>
          <w:b w:val="0"/>
          <w:bCs/>
          <w:color w:val="auto"/>
        </w:rPr>
        <w:t>in</w:t>
      </w:r>
      <w:r w:rsidR="00993DA9">
        <w:rPr>
          <w:b w:val="0"/>
          <w:bCs/>
          <w:color w:val="auto"/>
        </w:rPr>
        <w:t xml:space="preserve"> both</w:t>
      </w:r>
      <w:r w:rsidR="00C513F7">
        <w:rPr>
          <w:b w:val="0"/>
          <w:bCs/>
          <w:color w:val="auto"/>
        </w:rPr>
        <w:t xml:space="preserve"> the</w:t>
      </w:r>
      <w:r w:rsidR="00993DA9">
        <w:rPr>
          <w:b w:val="0"/>
          <w:bCs/>
          <w:color w:val="auto"/>
        </w:rPr>
        <w:t xml:space="preserve"> A* and Dijkstra</w:t>
      </w:r>
      <w:r w:rsidR="00C513F7">
        <w:rPr>
          <w:b w:val="0"/>
          <w:bCs/>
          <w:color w:val="auto"/>
        </w:rPr>
        <w:t xml:space="preserve"> algorithms</w:t>
      </w:r>
      <w:r w:rsidR="007E7EF7" w:rsidRPr="007E7EF7">
        <w:rPr>
          <w:b w:val="0"/>
          <w:bCs/>
          <w:color w:val="auto"/>
        </w:rPr>
        <w:t>.</w:t>
      </w:r>
    </w:p>
    <w:tbl>
      <w:tblPr>
        <w:tblStyle w:val="GridTable4-Accent4"/>
        <w:tblW w:w="0" w:type="auto"/>
        <w:tblLook w:val="04A0" w:firstRow="1" w:lastRow="0" w:firstColumn="1" w:lastColumn="0" w:noHBand="0" w:noVBand="1"/>
      </w:tblPr>
      <w:tblGrid>
        <w:gridCol w:w="2387"/>
        <w:gridCol w:w="2096"/>
        <w:gridCol w:w="3944"/>
        <w:gridCol w:w="1499"/>
      </w:tblGrid>
      <w:tr w:rsidR="00C173AC" w14:paraId="3071C69A" w14:textId="77777777" w:rsidTr="000F6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tcPr>
          <w:p w14:paraId="6C052BF6" w14:textId="77777777" w:rsidR="00C173AC" w:rsidRDefault="00C173AC" w:rsidP="007B7599">
            <w:pPr>
              <w:rPr>
                <w:color w:val="auto"/>
              </w:rPr>
            </w:pPr>
            <w:r>
              <w:rPr>
                <w:bCs w:val="0"/>
                <w:color w:val="auto"/>
              </w:rPr>
              <w:t>Start Location</w:t>
            </w:r>
          </w:p>
        </w:tc>
        <w:tc>
          <w:tcPr>
            <w:tcW w:w="2096" w:type="dxa"/>
          </w:tcPr>
          <w:p w14:paraId="1D747B26" w14:textId="77777777" w:rsidR="00C173AC" w:rsidRDefault="00C173AC" w:rsidP="007B7599">
            <w:pPr>
              <w:cnfStyle w:val="100000000000" w:firstRow="1" w:lastRow="0" w:firstColumn="0" w:lastColumn="0" w:oddVBand="0" w:evenVBand="0" w:oddHBand="0" w:evenHBand="0" w:firstRowFirstColumn="0" w:firstRowLastColumn="0" w:lastRowFirstColumn="0" w:lastRowLastColumn="0"/>
              <w:rPr>
                <w:color w:val="auto"/>
              </w:rPr>
            </w:pPr>
            <w:r w:rsidRPr="006950D5">
              <w:rPr>
                <w:bCs w:val="0"/>
                <w:color w:val="auto"/>
              </w:rPr>
              <w:t>End Location</w:t>
            </w:r>
          </w:p>
        </w:tc>
        <w:tc>
          <w:tcPr>
            <w:tcW w:w="3944" w:type="dxa"/>
          </w:tcPr>
          <w:p w14:paraId="18A5212C" w14:textId="77777777" w:rsidR="00C173AC" w:rsidRDefault="00C173AC" w:rsidP="007B7599">
            <w:pPr>
              <w:cnfStyle w:val="100000000000" w:firstRow="1" w:lastRow="0" w:firstColumn="0" w:lastColumn="0" w:oddVBand="0" w:evenVBand="0" w:oddHBand="0" w:evenHBand="0" w:firstRowFirstColumn="0" w:firstRowLastColumn="0" w:lastRowFirstColumn="0" w:lastRowLastColumn="0"/>
              <w:rPr>
                <w:color w:val="auto"/>
              </w:rPr>
            </w:pPr>
            <w:r w:rsidRPr="00323484">
              <w:rPr>
                <w:bCs w:val="0"/>
                <w:color w:val="auto"/>
              </w:rPr>
              <w:t>Nodes traversed</w:t>
            </w:r>
          </w:p>
        </w:tc>
        <w:tc>
          <w:tcPr>
            <w:tcW w:w="1499" w:type="dxa"/>
          </w:tcPr>
          <w:p w14:paraId="11F64996" w14:textId="31119595" w:rsidR="00C173AC" w:rsidRDefault="00C173AC" w:rsidP="007B7599">
            <w:pPr>
              <w:cnfStyle w:val="100000000000" w:firstRow="1" w:lastRow="0" w:firstColumn="0" w:lastColumn="0" w:oddVBand="0" w:evenVBand="0" w:oddHBand="0" w:evenHBand="0" w:firstRowFirstColumn="0" w:firstRowLastColumn="0" w:lastRowFirstColumn="0" w:lastRowLastColumn="0"/>
              <w:rPr>
                <w:color w:val="auto"/>
              </w:rPr>
            </w:pPr>
            <w:r w:rsidRPr="00323484">
              <w:rPr>
                <w:bCs w:val="0"/>
                <w:color w:val="auto"/>
              </w:rPr>
              <w:t>Time</w:t>
            </w:r>
            <w:r w:rsidR="00DF68D7">
              <w:rPr>
                <w:bCs w:val="0"/>
                <w:color w:val="auto"/>
              </w:rPr>
              <w:t xml:space="preserve"> (min)</w:t>
            </w:r>
          </w:p>
        </w:tc>
      </w:tr>
      <w:tr w:rsidR="00993DA9" w:rsidRPr="00C173AC" w14:paraId="6B453E15" w14:textId="77777777" w:rsidTr="000F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vMerge w:val="restart"/>
          </w:tcPr>
          <w:p w14:paraId="1FE394C0" w14:textId="77777777" w:rsidR="00993DA9" w:rsidRDefault="00993DA9" w:rsidP="007B7599">
            <w:pPr>
              <w:rPr>
                <w:b/>
                <w:bCs w:val="0"/>
                <w:color w:val="auto"/>
              </w:rPr>
            </w:pPr>
          </w:p>
          <w:p w14:paraId="17DCC3E3" w14:textId="4D21AC80" w:rsidR="00993DA9" w:rsidRPr="00C173AC" w:rsidRDefault="00993DA9" w:rsidP="007B7599">
            <w:pPr>
              <w:rPr>
                <w:color w:val="auto"/>
              </w:rPr>
            </w:pPr>
            <w:proofErr w:type="spellStart"/>
            <w:r w:rsidRPr="00C173AC">
              <w:rPr>
                <w:color w:val="auto"/>
              </w:rPr>
              <w:t>Police_Station</w:t>
            </w:r>
            <w:proofErr w:type="spellEnd"/>
          </w:p>
        </w:tc>
        <w:tc>
          <w:tcPr>
            <w:tcW w:w="2096" w:type="dxa"/>
            <w:vMerge w:val="restart"/>
          </w:tcPr>
          <w:p w14:paraId="670F32ED" w14:textId="77777777" w:rsidR="00993DA9" w:rsidRDefault="00993DA9" w:rsidP="007B7599">
            <w:pPr>
              <w:cnfStyle w:val="000000100000" w:firstRow="0" w:lastRow="0" w:firstColumn="0" w:lastColumn="0" w:oddVBand="0" w:evenVBand="0" w:oddHBand="1" w:evenHBand="0" w:firstRowFirstColumn="0" w:firstRowLastColumn="0" w:lastRowFirstColumn="0" w:lastRowLastColumn="0"/>
              <w:rPr>
                <w:b w:val="0"/>
                <w:bCs/>
                <w:color w:val="auto"/>
              </w:rPr>
            </w:pPr>
          </w:p>
          <w:p w14:paraId="0B5388F3" w14:textId="6DF83B7E" w:rsidR="00993DA9" w:rsidRPr="00C173AC" w:rsidRDefault="00993DA9" w:rsidP="007B7599">
            <w:pPr>
              <w:cnfStyle w:val="000000100000" w:firstRow="0" w:lastRow="0" w:firstColumn="0" w:lastColumn="0" w:oddVBand="0" w:evenVBand="0" w:oddHBand="1" w:evenHBand="0" w:firstRowFirstColumn="0" w:firstRowLastColumn="0" w:lastRowFirstColumn="0" w:lastRowLastColumn="0"/>
              <w:rPr>
                <w:b w:val="0"/>
                <w:bCs/>
                <w:color w:val="auto"/>
              </w:rPr>
            </w:pPr>
            <w:r w:rsidRPr="00C173AC">
              <w:rPr>
                <w:b w:val="0"/>
                <w:bCs/>
                <w:color w:val="auto"/>
              </w:rPr>
              <w:t>Woolworths</w:t>
            </w:r>
          </w:p>
        </w:tc>
        <w:tc>
          <w:tcPr>
            <w:tcW w:w="3944" w:type="dxa"/>
            <w:shd w:val="clear" w:color="auto" w:fill="FFFFFF" w:themeFill="background1"/>
          </w:tcPr>
          <w:p w14:paraId="1EB98F92" w14:textId="40E25D30" w:rsidR="00993DA9" w:rsidRPr="00C173AC" w:rsidRDefault="00993DA9" w:rsidP="007B7599">
            <w:pPr>
              <w:cnfStyle w:val="000000100000" w:firstRow="0" w:lastRow="0" w:firstColumn="0" w:lastColumn="0" w:oddVBand="0" w:evenVBand="0" w:oddHBand="1" w:evenHBand="0" w:firstRowFirstColumn="0" w:firstRowLastColumn="0" w:lastRowFirstColumn="0" w:lastRowLastColumn="0"/>
              <w:rPr>
                <w:b w:val="0"/>
                <w:bCs/>
                <w:color w:val="auto"/>
              </w:rPr>
            </w:pPr>
            <w:proofErr w:type="spellStart"/>
            <w:r w:rsidRPr="00C173AC">
              <w:rPr>
                <w:b w:val="0"/>
                <w:bCs/>
                <w:color w:val="auto"/>
              </w:rPr>
              <w:t>Police_Station</w:t>
            </w:r>
            <w:proofErr w:type="spellEnd"/>
            <w:r w:rsidRPr="00C173AC">
              <w:rPr>
                <w:b w:val="0"/>
                <w:bCs/>
                <w:color w:val="auto"/>
              </w:rPr>
              <w:t xml:space="preserve"> -&gt; </w:t>
            </w:r>
            <w:proofErr w:type="spellStart"/>
            <w:r w:rsidRPr="00C173AC">
              <w:rPr>
                <w:b w:val="0"/>
                <w:bCs/>
                <w:color w:val="auto"/>
              </w:rPr>
              <w:t>Public_Toilet</w:t>
            </w:r>
            <w:proofErr w:type="spellEnd"/>
          </w:p>
        </w:tc>
        <w:tc>
          <w:tcPr>
            <w:tcW w:w="1499" w:type="dxa"/>
            <w:shd w:val="clear" w:color="auto" w:fill="FFFFFF" w:themeFill="background1"/>
          </w:tcPr>
          <w:p w14:paraId="4FC59DD8" w14:textId="582C432B" w:rsidR="00993DA9" w:rsidRPr="00C173AC" w:rsidRDefault="00993DA9" w:rsidP="007B7599">
            <w:pPr>
              <w:cnfStyle w:val="000000100000" w:firstRow="0" w:lastRow="0" w:firstColumn="0" w:lastColumn="0" w:oddVBand="0" w:evenVBand="0" w:oddHBand="1" w:evenHBand="0" w:firstRowFirstColumn="0" w:firstRowLastColumn="0" w:lastRowFirstColumn="0" w:lastRowLastColumn="0"/>
              <w:rPr>
                <w:b w:val="0"/>
                <w:bCs/>
                <w:color w:val="auto"/>
              </w:rPr>
            </w:pPr>
            <w:r w:rsidRPr="00C173AC">
              <w:rPr>
                <w:b w:val="0"/>
                <w:bCs/>
                <w:color w:val="auto"/>
              </w:rPr>
              <w:t>4</w:t>
            </w:r>
          </w:p>
        </w:tc>
      </w:tr>
      <w:tr w:rsidR="00993DA9" w:rsidRPr="00C173AC" w14:paraId="5546421C" w14:textId="77777777" w:rsidTr="000F65D3">
        <w:tc>
          <w:tcPr>
            <w:cnfStyle w:val="001000000000" w:firstRow="0" w:lastRow="0" w:firstColumn="1" w:lastColumn="0" w:oddVBand="0" w:evenVBand="0" w:oddHBand="0" w:evenHBand="0" w:firstRowFirstColumn="0" w:firstRowLastColumn="0" w:lastRowFirstColumn="0" w:lastRowLastColumn="0"/>
            <w:tcW w:w="2387" w:type="dxa"/>
            <w:vMerge/>
          </w:tcPr>
          <w:p w14:paraId="5A6BAAEE" w14:textId="77777777" w:rsidR="00993DA9" w:rsidRPr="00C173AC" w:rsidRDefault="00993DA9" w:rsidP="007B7599">
            <w:pPr>
              <w:rPr>
                <w:color w:val="auto"/>
              </w:rPr>
            </w:pPr>
          </w:p>
        </w:tc>
        <w:tc>
          <w:tcPr>
            <w:tcW w:w="2096" w:type="dxa"/>
            <w:vMerge/>
          </w:tcPr>
          <w:p w14:paraId="6F895DAD" w14:textId="77777777" w:rsidR="00993DA9" w:rsidRPr="00C173AC" w:rsidRDefault="00993DA9" w:rsidP="007B7599">
            <w:pPr>
              <w:cnfStyle w:val="000000000000" w:firstRow="0" w:lastRow="0" w:firstColumn="0" w:lastColumn="0" w:oddVBand="0" w:evenVBand="0" w:oddHBand="0" w:evenHBand="0" w:firstRowFirstColumn="0" w:firstRowLastColumn="0" w:lastRowFirstColumn="0" w:lastRowLastColumn="0"/>
              <w:rPr>
                <w:b w:val="0"/>
                <w:bCs/>
                <w:color w:val="auto"/>
              </w:rPr>
            </w:pPr>
          </w:p>
        </w:tc>
        <w:tc>
          <w:tcPr>
            <w:tcW w:w="3944" w:type="dxa"/>
          </w:tcPr>
          <w:p w14:paraId="03DBA14D" w14:textId="77777777" w:rsidR="00993DA9" w:rsidRPr="00C173AC" w:rsidRDefault="00993DA9" w:rsidP="007B7599">
            <w:pPr>
              <w:cnfStyle w:val="000000000000" w:firstRow="0" w:lastRow="0" w:firstColumn="0" w:lastColumn="0" w:oddVBand="0" w:evenVBand="0" w:oddHBand="0" w:evenHBand="0" w:firstRowFirstColumn="0" w:firstRowLastColumn="0" w:lastRowFirstColumn="0" w:lastRowLastColumn="0"/>
              <w:rPr>
                <w:b w:val="0"/>
                <w:bCs/>
                <w:color w:val="auto"/>
              </w:rPr>
            </w:pPr>
            <w:proofErr w:type="spellStart"/>
            <w:r w:rsidRPr="00C173AC">
              <w:rPr>
                <w:b w:val="0"/>
                <w:bCs/>
                <w:color w:val="auto"/>
              </w:rPr>
              <w:t>Public_Toilet</w:t>
            </w:r>
            <w:proofErr w:type="spellEnd"/>
            <w:r w:rsidRPr="00C173AC">
              <w:rPr>
                <w:b w:val="0"/>
                <w:bCs/>
                <w:color w:val="auto"/>
              </w:rPr>
              <w:t xml:space="preserve"> -&gt; Woolworths</w:t>
            </w:r>
          </w:p>
        </w:tc>
        <w:tc>
          <w:tcPr>
            <w:tcW w:w="1499" w:type="dxa"/>
          </w:tcPr>
          <w:p w14:paraId="1BC7A65F" w14:textId="0AA43259" w:rsidR="00993DA9" w:rsidRPr="00C173AC" w:rsidRDefault="00993DA9" w:rsidP="007B7599">
            <w:pPr>
              <w:cnfStyle w:val="000000000000" w:firstRow="0" w:lastRow="0" w:firstColumn="0" w:lastColumn="0" w:oddVBand="0" w:evenVBand="0" w:oddHBand="0" w:evenHBand="0" w:firstRowFirstColumn="0" w:firstRowLastColumn="0" w:lastRowFirstColumn="0" w:lastRowLastColumn="0"/>
              <w:rPr>
                <w:b w:val="0"/>
                <w:bCs/>
                <w:color w:val="auto"/>
              </w:rPr>
            </w:pPr>
            <w:r w:rsidRPr="00C173AC">
              <w:rPr>
                <w:b w:val="0"/>
                <w:bCs/>
                <w:color w:val="auto"/>
              </w:rPr>
              <w:t>30</w:t>
            </w:r>
          </w:p>
        </w:tc>
      </w:tr>
      <w:tr w:rsidR="00DF68D7" w:rsidRPr="00C173AC" w14:paraId="51D78415" w14:textId="77777777" w:rsidTr="000F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vMerge w:val="restart"/>
          </w:tcPr>
          <w:p w14:paraId="66C7B50E" w14:textId="77777777" w:rsidR="00DF68D7" w:rsidRDefault="00DF68D7" w:rsidP="007B7599">
            <w:pPr>
              <w:rPr>
                <w:b/>
                <w:bCs w:val="0"/>
                <w:color w:val="auto"/>
              </w:rPr>
            </w:pPr>
          </w:p>
          <w:p w14:paraId="401D787E" w14:textId="77777777" w:rsidR="00DF68D7" w:rsidRDefault="00DF68D7" w:rsidP="007B7599">
            <w:pPr>
              <w:rPr>
                <w:b/>
                <w:bCs w:val="0"/>
                <w:color w:val="auto"/>
              </w:rPr>
            </w:pPr>
          </w:p>
          <w:p w14:paraId="4B5F48C2" w14:textId="77777777" w:rsidR="00DF68D7" w:rsidRDefault="00DF68D7" w:rsidP="007B7599">
            <w:pPr>
              <w:rPr>
                <w:b/>
                <w:bCs w:val="0"/>
                <w:color w:val="auto"/>
              </w:rPr>
            </w:pPr>
          </w:p>
          <w:p w14:paraId="0362FD79" w14:textId="45A44E5E" w:rsidR="00DF68D7" w:rsidRPr="00C173AC" w:rsidRDefault="00DF68D7" w:rsidP="007B7599">
            <w:pPr>
              <w:rPr>
                <w:color w:val="auto"/>
              </w:rPr>
            </w:pPr>
            <w:proofErr w:type="spellStart"/>
            <w:r w:rsidRPr="00FA16FD">
              <w:rPr>
                <w:color w:val="auto"/>
              </w:rPr>
              <w:t>Girl_Guides_Hall</w:t>
            </w:r>
            <w:proofErr w:type="spellEnd"/>
          </w:p>
        </w:tc>
        <w:tc>
          <w:tcPr>
            <w:tcW w:w="2096" w:type="dxa"/>
            <w:vMerge w:val="restart"/>
          </w:tcPr>
          <w:p w14:paraId="597374AD" w14:textId="77777777" w:rsidR="00DF68D7"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p>
          <w:p w14:paraId="110E5EAC" w14:textId="77777777" w:rsidR="00DF68D7"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p>
          <w:p w14:paraId="4EC6FDF0" w14:textId="77777777" w:rsidR="00DF68D7"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p>
          <w:p w14:paraId="07A2C182" w14:textId="6F529910" w:rsidR="00DF68D7" w:rsidRPr="00C173AC"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r w:rsidRPr="005C1BC4">
              <w:rPr>
                <w:b w:val="0"/>
                <w:bCs/>
                <w:color w:val="auto"/>
              </w:rPr>
              <w:t>Intersection_2</w:t>
            </w:r>
          </w:p>
        </w:tc>
        <w:tc>
          <w:tcPr>
            <w:tcW w:w="3944" w:type="dxa"/>
            <w:shd w:val="clear" w:color="auto" w:fill="FFFFFF" w:themeFill="background1"/>
          </w:tcPr>
          <w:p w14:paraId="09E654B3" w14:textId="6835A825" w:rsidR="00DF68D7" w:rsidRPr="00D3634A"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proofErr w:type="spellStart"/>
            <w:r w:rsidRPr="00D3634A">
              <w:rPr>
                <w:b w:val="0"/>
                <w:bCs/>
                <w:color w:val="auto"/>
              </w:rPr>
              <w:t>Girl_Guides_Hall</w:t>
            </w:r>
            <w:proofErr w:type="spellEnd"/>
            <w:r>
              <w:rPr>
                <w:b w:val="0"/>
                <w:bCs/>
                <w:color w:val="auto"/>
              </w:rPr>
              <w:t xml:space="preserve"> -&gt;</w:t>
            </w:r>
            <w:r>
              <w:t xml:space="preserve"> </w:t>
            </w:r>
            <w:proofErr w:type="spellStart"/>
            <w:r w:rsidRPr="00234D83">
              <w:rPr>
                <w:b w:val="0"/>
                <w:bCs/>
                <w:color w:val="auto"/>
              </w:rPr>
              <w:t>Community_Information_Center</w:t>
            </w:r>
            <w:proofErr w:type="spellEnd"/>
          </w:p>
        </w:tc>
        <w:tc>
          <w:tcPr>
            <w:tcW w:w="1499" w:type="dxa"/>
            <w:shd w:val="clear" w:color="auto" w:fill="FFFFFF" w:themeFill="background1"/>
          </w:tcPr>
          <w:p w14:paraId="644BFA8B" w14:textId="61B617A2" w:rsidR="00DF68D7" w:rsidRPr="00D3634A"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r>
              <w:rPr>
                <w:b w:val="0"/>
                <w:bCs/>
                <w:color w:val="auto"/>
              </w:rPr>
              <w:t>1</w:t>
            </w:r>
          </w:p>
        </w:tc>
      </w:tr>
      <w:tr w:rsidR="00DF68D7" w:rsidRPr="00C173AC" w14:paraId="53CE876C" w14:textId="77777777" w:rsidTr="000F65D3">
        <w:tc>
          <w:tcPr>
            <w:cnfStyle w:val="001000000000" w:firstRow="0" w:lastRow="0" w:firstColumn="1" w:lastColumn="0" w:oddVBand="0" w:evenVBand="0" w:oddHBand="0" w:evenHBand="0" w:firstRowFirstColumn="0" w:firstRowLastColumn="0" w:lastRowFirstColumn="0" w:lastRowLastColumn="0"/>
            <w:tcW w:w="2387" w:type="dxa"/>
            <w:vMerge/>
          </w:tcPr>
          <w:p w14:paraId="71CA9A0E" w14:textId="77777777" w:rsidR="00DF68D7" w:rsidRPr="00C173AC" w:rsidRDefault="00DF68D7" w:rsidP="007B7599">
            <w:pPr>
              <w:rPr>
                <w:b/>
                <w:bCs w:val="0"/>
                <w:color w:val="auto"/>
              </w:rPr>
            </w:pPr>
          </w:p>
        </w:tc>
        <w:tc>
          <w:tcPr>
            <w:tcW w:w="2096" w:type="dxa"/>
            <w:vMerge/>
          </w:tcPr>
          <w:p w14:paraId="04850692" w14:textId="77777777" w:rsidR="00DF68D7" w:rsidRPr="00C173AC" w:rsidRDefault="00DF68D7" w:rsidP="007B7599">
            <w:pPr>
              <w:cnfStyle w:val="000000000000" w:firstRow="0" w:lastRow="0" w:firstColumn="0" w:lastColumn="0" w:oddVBand="0" w:evenVBand="0" w:oddHBand="0" w:evenHBand="0" w:firstRowFirstColumn="0" w:firstRowLastColumn="0" w:lastRowFirstColumn="0" w:lastRowLastColumn="0"/>
              <w:rPr>
                <w:b w:val="0"/>
                <w:bCs/>
                <w:color w:val="auto"/>
              </w:rPr>
            </w:pPr>
          </w:p>
        </w:tc>
        <w:tc>
          <w:tcPr>
            <w:tcW w:w="3944" w:type="dxa"/>
          </w:tcPr>
          <w:p w14:paraId="7E59CFB3" w14:textId="2AE74B9B" w:rsidR="00DF68D7" w:rsidRPr="00D3634A" w:rsidRDefault="00DF68D7" w:rsidP="007B7599">
            <w:pPr>
              <w:cnfStyle w:val="000000000000" w:firstRow="0" w:lastRow="0" w:firstColumn="0" w:lastColumn="0" w:oddVBand="0" w:evenVBand="0" w:oddHBand="0" w:evenHBand="0" w:firstRowFirstColumn="0" w:firstRowLastColumn="0" w:lastRowFirstColumn="0" w:lastRowLastColumn="0"/>
              <w:rPr>
                <w:b w:val="0"/>
                <w:bCs/>
                <w:color w:val="auto"/>
              </w:rPr>
            </w:pPr>
            <w:proofErr w:type="spellStart"/>
            <w:r w:rsidRPr="00D40C46">
              <w:rPr>
                <w:b w:val="0"/>
                <w:bCs/>
                <w:color w:val="auto"/>
              </w:rPr>
              <w:t>Community_Information_Center</w:t>
            </w:r>
            <w:proofErr w:type="spellEnd"/>
            <w:r>
              <w:rPr>
                <w:b w:val="0"/>
                <w:bCs/>
                <w:color w:val="auto"/>
              </w:rPr>
              <w:t xml:space="preserve"> -&gt; </w:t>
            </w:r>
            <w:proofErr w:type="spellStart"/>
            <w:r>
              <w:rPr>
                <w:b w:val="0"/>
                <w:bCs/>
                <w:color w:val="auto"/>
              </w:rPr>
              <w:t>Elite_Computer</w:t>
            </w:r>
            <w:proofErr w:type="spellEnd"/>
            <w:r>
              <w:rPr>
                <w:b w:val="0"/>
                <w:bCs/>
                <w:color w:val="auto"/>
              </w:rPr>
              <w:t xml:space="preserve"> </w:t>
            </w:r>
          </w:p>
        </w:tc>
        <w:tc>
          <w:tcPr>
            <w:tcW w:w="1499" w:type="dxa"/>
          </w:tcPr>
          <w:p w14:paraId="5681FCDD" w14:textId="0E3AC926" w:rsidR="00DF68D7" w:rsidRPr="00D3634A" w:rsidRDefault="00630853" w:rsidP="007B7599">
            <w:pPr>
              <w:cnfStyle w:val="000000000000" w:firstRow="0" w:lastRow="0" w:firstColumn="0" w:lastColumn="0" w:oddVBand="0" w:evenVBand="0" w:oddHBand="0" w:evenHBand="0" w:firstRowFirstColumn="0" w:firstRowLastColumn="0" w:lastRowFirstColumn="0" w:lastRowLastColumn="0"/>
              <w:rPr>
                <w:b w:val="0"/>
                <w:bCs/>
                <w:color w:val="auto"/>
              </w:rPr>
            </w:pPr>
            <w:r>
              <w:rPr>
                <w:b w:val="0"/>
                <w:bCs/>
                <w:color w:val="auto"/>
              </w:rPr>
              <w:t>4</w:t>
            </w:r>
          </w:p>
        </w:tc>
      </w:tr>
      <w:tr w:rsidR="00DF68D7" w:rsidRPr="00C173AC" w14:paraId="078C144A" w14:textId="77777777" w:rsidTr="000F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vMerge/>
          </w:tcPr>
          <w:p w14:paraId="3AC13339" w14:textId="77777777" w:rsidR="00DF68D7" w:rsidRPr="00C173AC" w:rsidRDefault="00DF68D7" w:rsidP="007B7599">
            <w:pPr>
              <w:rPr>
                <w:b/>
                <w:bCs w:val="0"/>
                <w:color w:val="auto"/>
              </w:rPr>
            </w:pPr>
          </w:p>
        </w:tc>
        <w:tc>
          <w:tcPr>
            <w:tcW w:w="2096" w:type="dxa"/>
            <w:vMerge/>
          </w:tcPr>
          <w:p w14:paraId="20D6F105" w14:textId="77777777" w:rsidR="00DF68D7" w:rsidRPr="00C173AC"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p>
        </w:tc>
        <w:tc>
          <w:tcPr>
            <w:tcW w:w="3944" w:type="dxa"/>
            <w:shd w:val="clear" w:color="auto" w:fill="auto"/>
          </w:tcPr>
          <w:p w14:paraId="70E90216" w14:textId="07E7E995" w:rsidR="00DF68D7" w:rsidRPr="00D3634A" w:rsidRDefault="00DF68D7" w:rsidP="007B7599">
            <w:pPr>
              <w:cnfStyle w:val="000000100000" w:firstRow="0" w:lastRow="0" w:firstColumn="0" w:lastColumn="0" w:oddVBand="0" w:evenVBand="0" w:oddHBand="1" w:evenHBand="0" w:firstRowFirstColumn="0" w:firstRowLastColumn="0" w:lastRowFirstColumn="0" w:lastRowLastColumn="0"/>
              <w:rPr>
                <w:b w:val="0"/>
                <w:bCs/>
                <w:color w:val="auto"/>
              </w:rPr>
            </w:pPr>
            <w:proofErr w:type="spellStart"/>
            <w:r>
              <w:rPr>
                <w:b w:val="0"/>
                <w:bCs/>
                <w:color w:val="auto"/>
              </w:rPr>
              <w:t>Elite_Computer</w:t>
            </w:r>
            <w:proofErr w:type="spellEnd"/>
            <w:r>
              <w:rPr>
                <w:b w:val="0"/>
                <w:bCs/>
                <w:color w:val="auto"/>
              </w:rPr>
              <w:t xml:space="preserve"> -&gt; </w:t>
            </w:r>
            <w:proofErr w:type="spellStart"/>
            <w:r>
              <w:rPr>
                <w:b w:val="0"/>
                <w:bCs/>
                <w:color w:val="auto"/>
              </w:rPr>
              <w:t>Police_Station</w:t>
            </w:r>
            <w:proofErr w:type="spellEnd"/>
          </w:p>
        </w:tc>
        <w:tc>
          <w:tcPr>
            <w:tcW w:w="1499" w:type="dxa"/>
            <w:shd w:val="clear" w:color="auto" w:fill="auto"/>
          </w:tcPr>
          <w:p w14:paraId="36020BD1" w14:textId="0043723A" w:rsidR="00DF68D7" w:rsidRPr="00D3634A" w:rsidRDefault="00630853" w:rsidP="007B7599">
            <w:pPr>
              <w:cnfStyle w:val="000000100000" w:firstRow="0" w:lastRow="0" w:firstColumn="0" w:lastColumn="0" w:oddVBand="0" w:evenVBand="0" w:oddHBand="1" w:evenHBand="0" w:firstRowFirstColumn="0" w:firstRowLastColumn="0" w:lastRowFirstColumn="0" w:lastRowLastColumn="0"/>
              <w:rPr>
                <w:b w:val="0"/>
                <w:bCs/>
                <w:color w:val="auto"/>
              </w:rPr>
            </w:pPr>
            <w:r>
              <w:rPr>
                <w:b w:val="0"/>
                <w:bCs/>
                <w:color w:val="auto"/>
              </w:rPr>
              <w:t>1</w:t>
            </w:r>
          </w:p>
        </w:tc>
      </w:tr>
      <w:tr w:rsidR="00DF68D7" w:rsidRPr="00C173AC" w14:paraId="19E47745" w14:textId="77777777" w:rsidTr="000F65D3">
        <w:tc>
          <w:tcPr>
            <w:cnfStyle w:val="001000000000" w:firstRow="0" w:lastRow="0" w:firstColumn="1" w:lastColumn="0" w:oddVBand="0" w:evenVBand="0" w:oddHBand="0" w:evenHBand="0" w:firstRowFirstColumn="0" w:firstRowLastColumn="0" w:lastRowFirstColumn="0" w:lastRowLastColumn="0"/>
            <w:tcW w:w="2387" w:type="dxa"/>
            <w:vMerge/>
          </w:tcPr>
          <w:p w14:paraId="7656F7BC" w14:textId="77777777" w:rsidR="00DF68D7" w:rsidRPr="00C173AC" w:rsidRDefault="00DF68D7" w:rsidP="007B7599">
            <w:pPr>
              <w:rPr>
                <w:b/>
                <w:bCs w:val="0"/>
                <w:color w:val="auto"/>
              </w:rPr>
            </w:pPr>
          </w:p>
        </w:tc>
        <w:tc>
          <w:tcPr>
            <w:tcW w:w="2096" w:type="dxa"/>
            <w:vMerge/>
          </w:tcPr>
          <w:p w14:paraId="016AD020" w14:textId="77777777" w:rsidR="00DF68D7" w:rsidRPr="00C173AC" w:rsidRDefault="00DF68D7" w:rsidP="007B7599">
            <w:pPr>
              <w:cnfStyle w:val="000000000000" w:firstRow="0" w:lastRow="0" w:firstColumn="0" w:lastColumn="0" w:oddVBand="0" w:evenVBand="0" w:oddHBand="0" w:evenHBand="0" w:firstRowFirstColumn="0" w:firstRowLastColumn="0" w:lastRowFirstColumn="0" w:lastRowLastColumn="0"/>
              <w:rPr>
                <w:b w:val="0"/>
                <w:bCs/>
                <w:color w:val="auto"/>
              </w:rPr>
            </w:pPr>
          </w:p>
        </w:tc>
        <w:tc>
          <w:tcPr>
            <w:tcW w:w="3944" w:type="dxa"/>
          </w:tcPr>
          <w:p w14:paraId="79BF1398" w14:textId="5FF07730" w:rsidR="00DF68D7" w:rsidRDefault="00DF68D7" w:rsidP="007B7599">
            <w:pPr>
              <w:cnfStyle w:val="000000000000" w:firstRow="0" w:lastRow="0" w:firstColumn="0" w:lastColumn="0" w:oddVBand="0" w:evenVBand="0" w:oddHBand="0" w:evenHBand="0" w:firstRowFirstColumn="0" w:firstRowLastColumn="0" w:lastRowFirstColumn="0" w:lastRowLastColumn="0"/>
              <w:rPr>
                <w:b w:val="0"/>
                <w:bCs/>
                <w:color w:val="auto"/>
              </w:rPr>
            </w:pPr>
            <w:proofErr w:type="spellStart"/>
            <w:r>
              <w:rPr>
                <w:b w:val="0"/>
                <w:bCs/>
                <w:color w:val="auto"/>
              </w:rPr>
              <w:t>Police_Station</w:t>
            </w:r>
            <w:proofErr w:type="spellEnd"/>
            <w:r>
              <w:rPr>
                <w:b w:val="0"/>
                <w:bCs/>
                <w:color w:val="auto"/>
              </w:rPr>
              <w:t xml:space="preserve"> -&gt; </w:t>
            </w:r>
            <w:r w:rsidRPr="00DF68D7">
              <w:rPr>
                <w:b w:val="0"/>
                <w:bCs/>
                <w:color w:val="auto"/>
              </w:rPr>
              <w:t>Intersection_2</w:t>
            </w:r>
          </w:p>
        </w:tc>
        <w:tc>
          <w:tcPr>
            <w:tcW w:w="1499" w:type="dxa"/>
          </w:tcPr>
          <w:p w14:paraId="325FA25C" w14:textId="3681D01F" w:rsidR="00DF68D7" w:rsidRPr="00D3634A" w:rsidRDefault="00630853" w:rsidP="007B7599">
            <w:pPr>
              <w:cnfStyle w:val="000000000000" w:firstRow="0" w:lastRow="0" w:firstColumn="0" w:lastColumn="0" w:oddVBand="0" w:evenVBand="0" w:oddHBand="0" w:evenHBand="0" w:firstRowFirstColumn="0" w:firstRowLastColumn="0" w:lastRowFirstColumn="0" w:lastRowLastColumn="0"/>
              <w:rPr>
                <w:b w:val="0"/>
                <w:bCs/>
                <w:color w:val="auto"/>
              </w:rPr>
            </w:pPr>
            <w:r>
              <w:rPr>
                <w:b w:val="0"/>
                <w:bCs/>
                <w:color w:val="auto"/>
              </w:rPr>
              <w:t>1</w:t>
            </w:r>
          </w:p>
        </w:tc>
      </w:tr>
      <w:tr w:rsidR="000F65D3" w:rsidRPr="00C173AC" w14:paraId="56B22A1A" w14:textId="77777777" w:rsidTr="000F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vMerge w:val="restart"/>
          </w:tcPr>
          <w:p w14:paraId="289BBD58" w14:textId="77777777" w:rsidR="000F65D3" w:rsidRDefault="000F65D3" w:rsidP="007B7599">
            <w:pPr>
              <w:rPr>
                <w:b/>
                <w:bCs w:val="0"/>
                <w:color w:val="auto"/>
              </w:rPr>
            </w:pPr>
          </w:p>
          <w:p w14:paraId="464ECA80" w14:textId="054AFB6A" w:rsidR="000F65D3" w:rsidRPr="000F65D3" w:rsidRDefault="000F65D3" w:rsidP="007B7599">
            <w:pPr>
              <w:rPr>
                <w:color w:val="auto"/>
              </w:rPr>
            </w:pPr>
            <w:proofErr w:type="spellStart"/>
            <w:r w:rsidRPr="000F65D3">
              <w:rPr>
                <w:color w:val="auto"/>
              </w:rPr>
              <w:t>Broad_Oak_Centre</w:t>
            </w:r>
            <w:proofErr w:type="spellEnd"/>
          </w:p>
        </w:tc>
        <w:tc>
          <w:tcPr>
            <w:tcW w:w="2096" w:type="dxa"/>
            <w:vMerge w:val="restart"/>
          </w:tcPr>
          <w:p w14:paraId="7ABED053" w14:textId="77777777" w:rsidR="000F65D3" w:rsidRDefault="000F65D3" w:rsidP="007B7599">
            <w:pPr>
              <w:cnfStyle w:val="000000100000" w:firstRow="0" w:lastRow="0" w:firstColumn="0" w:lastColumn="0" w:oddVBand="0" w:evenVBand="0" w:oddHBand="1" w:evenHBand="0" w:firstRowFirstColumn="0" w:firstRowLastColumn="0" w:lastRowFirstColumn="0" w:lastRowLastColumn="0"/>
              <w:rPr>
                <w:b w:val="0"/>
                <w:bCs/>
                <w:color w:val="auto"/>
              </w:rPr>
            </w:pPr>
          </w:p>
          <w:p w14:paraId="57BB5F8C" w14:textId="4A0346C5" w:rsidR="000F65D3" w:rsidRPr="000F65D3" w:rsidRDefault="000F65D3" w:rsidP="007B7599">
            <w:pPr>
              <w:cnfStyle w:val="000000100000" w:firstRow="0" w:lastRow="0" w:firstColumn="0" w:lastColumn="0" w:oddVBand="0" w:evenVBand="0" w:oddHBand="1" w:evenHBand="0" w:firstRowFirstColumn="0" w:firstRowLastColumn="0" w:lastRowFirstColumn="0" w:lastRowLastColumn="0"/>
              <w:rPr>
                <w:b w:val="0"/>
                <w:bCs/>
                <w:color w:val="auto"/>
              </w:rPr>
            </w:pPr>
            <w:r w:rsidRPr="000F65D3">
              <w:rPr>
                <w:b w:val="0"/>
                <w:bCs/>
                <w:color w:val="auto"/>
              </w:rPr>
              <w:t>ALDI</w:t>
            </w:r>
          </w:p>
        </w:tc>
        <w:tc>
          <w:tcPr>
            <w:tcW w:w="3944" w:type="dxa"/>
            <w:shd w:val="clear" w:color="auto" w:fill="auto"/>
          </w:tcPr>
          <w:p w14:paraId="4A4D6FE6" w14:textId="145A0F23" w:rsidR="000F65D3" w:rsidRDefault="000F65D3" w:rsidP="007B7599">
            <w:pPr>
              <w:cnfStyle w:val="000000100000" w:firstRow="0" w:lastRow="0" w:firstColumn="0" w:lastColumn="0" w:oddVBand="0" w:evenVBand="0" w:oddHBand="1" w:evenHBand="0" w:firstRowFirstColumn="0" w:firstRowLastColumn="0" w:lastRowFirstColumn="0" w:lastRowLastColumn="0"/>
              <w:rPr>
                <w:b w:val="0"/>
                <w:bCs/>
                <w:color w:val="auto"/>
              </w:rPr>
            </w:pPr>
            <w:proofErr w:type="spellStart"/>
            <w:r w:rsidRPr="002C4416">
              <w:rPr>
                <w:b w:val="0"/>
                <w:bCs/>
                <w:color w:val="auto"/>
              </w:rPr>
              <w:t>Broad_Oak_Centre</w:t>
            </w:r>
            <w:proofErr w:type="spellEnd"/>
            <w:r>
              <w:rPr>
                <w:b w:val="0"/>
                <w:bCs/>
                <w:color w:val="auto"/>
              </w:rPr>
              <w:t xml:space="preserve"> -&gt;</w:t>
            </w:r>
            <w:r w:rsidRPr="00DF68D7">
              <w:rPr>
                <w:b w:val="0"/>
                <w:bCs/>
                <w:color w:val="auto"/>
              </w:rPr>
              <w:t xml:space="preserve"> Intersection_</w:t>
            </w:r>
            <w:r>
              <w:rPr>
                <w:b w:val="0"/>
                <w:bCs/>
                <w:color w:val="auto"/>
              </w:rPr>
              <w:t xml:space="preserve">3 </w:t>
            </w:r>
          </w:p>
        </w:tc>
        <w:tc>
          <w:tcPr>
            <w:tcW w:w="1499" w:type="dxa"/>
            <w:shd w:val="clear" w:color="auto" w:fill="auto"/>
          </w:tcPr>
          <w:p w14:paraId="17CAB5EE" w14:textId="1D2C9C18" w:rsidR="000F65D3" w:rsidRPr="00D3634A" w:rsidRDefault="000F65D3" w:rsidP="007B7599">
            <w:pPr>
              <w:cnfStyle w:val="000000100000" w:firstRow="0" w:lastRow="0" w:firstColumn="0" w:lastColumn="0" w:oddVBand="0" w:evenVBand="0" w:oddHBand="1" w:evenHBand="0" w:firstRowFirstColumn="0" w:firstRowLastColumn="0" w:lastRowFirstColumn="0" w:lastRowLastColumn="0"/>
              <w:rPr>
                <w:b w:val="0"/>
                <w:bCs/>
                <w:color w:val="auto"/>
              </w:rPr>
            </w:pPr>
            <w:r>
              <w:rPr>
                <w:b w:val="0"/>
                <w:bCs/>
                <w:color w:val="auto"/>
              </w:rPr>
              <w:t>7</w:t>
            </w:r>
          </w:p>
        </w:tc>
      </w:tr>
      <w:tr w:rsidR="000F65D3" w:rsidRPr="00C173AC" w14:paraId="5F5594B2" w14:textId="77777777" w:rsidTr="000F65D3">
        <w:tc>
          <w:tcPr>
            <w:cnfStyle w:val="001000000000" w:firstRow="0" w:lastRow="0" w:firstColumn="1" w:lastColumn="0" w:oddVBand="0" w:evenVBand="0" w:oddHBand="0" w:evenHBand="0" w:firstRowFirstColumn="0" w:firstRowLastColumn="0" w:lastRowFirstColumn="0" w:lastRowLastColumn="0"/>
            <w:tcW w:w="2387" w:type="dxa"/>
            <w:vMerge/>
          </w:tcPr>
          <w:p w14:paraId="4FF826AF" w14:textId="77777777" w:rsidR="000F65D3" w:rsidRPr="000F65D3" w:rsidRDefault="000F65D3" w:rsidP="007B7599">
            <w:pPr>
              <w:rPr>
                <w:color w:val="auto"/>
              </w:rPr>
            </w:pPr>
          </w:p>
        </w:tc>
        <w:tc>
          <w:tcPr>
            <w:tcW w:w="2096" w:type="dxa"/>
            <w:vMerge/>
          </w:tcPr>
          <w:p w14:paraId="7DF0E229" w14:textId="77777777" w:rsidR="000F65D3" w:rsidRPr="000F65D3" w:rsidRDefault="000F65D3" w:rsidP="007B7599">
            <w:pPr>
              <w:cnfStyle w:val="000000000000" w:firstRow="0" w:lastRow="0" w:firstColumn="0" w:lastColumn="0" w:oddVBand="0" w:evenVBand="0" w:oddHBand="0" w:evenHBand="0" w:firstRowFirstColumn="0" w:firstRowLastColumn="0" w:lastRowFirstColumn="0" w:lastRowLastColumn="0"/>
              <w:rPr>
                <w:b w:val="0"/>
                <w:bCs/>
                <w:color w:val="auto"/>
              </w:rPr>
            </w:pPr>
          </w:p>
        </w:tc>
        <w:tc>
          <w:tcPr>
            <w:tcW w:w="3944" w:type="dxa"/>
          </w:tcPr>
          <w:p w14:paraId="1D212FE4" w14:textId="148C38C1" w:rsidR="000F65D3" w:rsidRDefault="000F65D3" w:rsidP="007B7599">
            <w:pPr>
              <w:cnfStyle w:val="000000000000" w:firstRow="0" w:lastRow="0" w:firstColumn="0" w:lastColumn="0" w:oddVBand="0" w:evenVBand="0" w:oddHBand="0" w:evenHBand="0" w:firstRowFirstColumn="0" w:firstRowLastColumn="0" w:lastRowFirstColumn="0" w:lastRowLastColumn="0"/>
              <w:rPr>
                <w:b w:val="0"/>
                <w:bCs/>
                <w:color w:val="auto"/>
              </w:rPr>
            </w:pPr>
            <w:r w:rsidRPr="00DF68D7">
              <w:rPr>
                <w:b w:val="0"/>
                <w:bCs/>
                <w:color w:val="auto"/>
              </w:rPr>
              <w:t>Intersection_</w:t>
            </w:r>
            <w:r>
              <w:rPr>
                <w:b w:val="0"/>
                <w:bCs/>
                <w:color w:val="auto"/>
              </w:rPr>
              <w:t>3 -&gt; ALDI</w:t>
            </w:r>
          </w:p>
        </w:tc>
        <w:tc>
          <w:tcPr>
            <w:tcW w:w="1499" w:type="dxa"/>
          </w:tcPr>
          <w:p w14:paraId="1D36EE02" w14:textId="1A90B8C4" w:rsidR="000F65D3" w:rsidRPr="00D3634A" w:rsidRDefault="000F65D3" w:rsidP="007B7599">
            <w:pPr>
              <w:cnfStyle w:val="000000000000" w:firstRow="0" w:lastRow="0" w:firstColumn="0" w:lastColumn="0" w:oddVBand="0" w:evenVBand="0" w:oddHBand="0" w:evenHBand="0" w:firstRowFirstColumn="0" w:firstRowLastColumn="0" w:lastRowFirstColumn="0" w:lastRowLastColumn="0"/>
              <w:rPr>
                <w:b w:val="0"/>
                <w:bCs/>
                <w:color w:val="auto"/>
              </w:rPr>
            </w:pPr>
            <w:r>
              <w:rPr>
                <w:b w:val="0"/>
                <w:bCs/>
                <w:color w:val="auto"/>
              </w:rPr>
              <w:t>13</w:t>
            </w:r>
          </w:p>
        </w:tc>
      </w:tr>
    </w:tbl>
    <w:p w14:paraId="476AECA4" w14:textId="77777777" w:rsidR="00C173AC" w:rsidRDefault="00C173AC" w:rsidP="00807905">
      <w:pPr>
        <w:rPr>
          <w:color w:val="auto"/>
        </w:rPr>
      </w:pPr>
    </w:p>
    <w:p w14:paraId="0970D57F" w14:textId="77777777" w:rsidR="00753E76" w:rsidRDefault="00753E76" w:rsidP="00807905">
      <w:pPr>
        <w:rPr>
          <w:color w:val="auto"/>
        </w:rPr>
      </w:pPr>
    </w:p>
    <w:p w14:paraId="520D4424" w14:textId="4E48313F" w:rsidR="005226AB" w:rsidRDefault="00C83157" w:rsidP="009A644A">
      <w:pPr>
        <w:rPr>
          <w:b w:val="0"/>
          <w:bCs/>
          <w:color w:val="auto"/>
        </w:rPr>
      </w:pPr>
      <w:r w:rsidRPr="00C83157">
        <w:rPr>
          <w:b w:val="0"/>
          <w:bCs/>
          <w:color w:val="auto"/>
        </w:rPr>
        <w:lastRenderedPageBreak/>
        <w:t xml:space="preserve">In </w:t>
      </w:r>
      <w:r w:rsidR="006271E3">
        <w:rPr>
          <w:b w:val="0"/>
          <w:bCs/>
          <w:color w:val="auto"/>
        </w:rPr>
        <w:t xml:space="preserve">professional </w:t>
      </w:r>
      <w:r w:rsidRPr="00C83157">
        <w:rPr>
          <w:b w:val="0"/>
          <w:bCs/>
          <w:color w:val="auto"/>
        </w:rPr>
        <w:t>practice,</w:t>
      </w:r>
      <w:r>
        <w:rPr>
          <w:b w:val="0"/>
          <w:bCs/>
          <w:color w:val="auto"/>
        </w:rPr>
        <w:t xml:space="preserve"> the A* algorithm is </w:t>
      </w:r>
      <w:r w:rsidR="00C77615">
        <w:rPr>
          <w:b w:val="0"/>
          <w:bCs/>
          <w:color w:val="auto"/>
        </w:rPr>
        <w:t xml:space="preserve">faster than </w:t>
      </w:r>
      <w:r w:rsidR="00C77615" w:rsidRPr="00C77615">
        <w:rPr>
          <w:b w:val="0"/>
          <w:bCs/>
          <w:color w:val="auto"/>
        </w:rPr>
        <w:t xml:space="preserve">Dijkstra’s </w:t>
      </w:r>
      <w:r w:rsidR="00B06234">
        <w:rPr>
          <w:b w:val="0"/>
          <w:bCs/>
          <w:color w:val="auto"/>
        </w:rPr>
        <w:t>a</w:t>
      </w:r>
      <w:r w:rsidR="00C77615" w:rsidRPr="00C77615">
        <w:rPr>
          <w:b w:val="0"/>
          <w:bCs/>
          <w:color w:val="auto"/>
        </w:rPr>
        <w:t>lgorithm</w:t>
      </w:r>
      <w:r w:rsidR="008A769F">
        <w:rPr>
          <w:b w:val="0"/>
          <w:bCs/>
          <w:color w:val="auto"/>
        </w:rPr>
        <w:t xml:space="preserve">, if </w:t>
      </w:r>
      <w:r w:rsidR="00F773E7">
        <w:rPr>
          <w:b w:val="0"/>
          <w:bCs/>
          <w:color w:val="auto"/>
        </w:rPr>
        <w:t xml:space="preserve">a good heuristic is designed. </w:t>
      </w:r>
      <w:r w:rsidR="003716A7" w:rsidRPr="00C77615">
        <w:rPr>
          <w:b w:val="0"/>
          <w:bCs/>
          <w:color w:val="auto"/>
        </w:rPr>
        <w:t xml:space="preserve">Dijkstra’s </w:t>
      </w:r>
      <w:r w:rsidR="00B06234">
        <w:rPr>
          <w:b w:val="0"/>
          <w:bCs/>
          <w:color w:val="auto"/>
        </w:rPr>
        <w:t>a</w:t>
      </w:r>
      <w:r w:rsidR="003716A7" w:rsidRPr="00C77615">
        <w:rPr>
          <w:b w:val="0"/>
          <w:bCs/>
          <w:color w:val="auto"/>
        </w:rPr>
        <w:t>lgorithm</w:t>
      </w:r>
      <w:r w:rsidR="003716A7">
        <w:rPr>
          <w:b w:val="0"/>
          <w:bCs/>
          <w:color w:val="auto"/>
        </w:rPr>
        <w:t xml:space="preserve"> could also be considered a type of A* algorithm, where the </w:t>
      </w:r>
      <w:r w:rsidR="009A644A">
        <w:rPr>
          <w:b w:val="0"/>
          <w:bCs/>
          <w:color w:val="auto"/>
        </w:rPr>
        <w:t>heuristic is equal to zero.</w:t>
      </w:r>
      <w:r w:rsidR="003716A7">
        <w:rPr>
          <w:b w:val="0"/>
          <w:bCs/>
          <w:color w:val="auto"/>
        </w:rPr>
        <w:t xml:space="preserve"> </w:t>
      </w:r>
      <w:r w:rsidR="009A644A" w:rsidRPr="009A644A">
        <w:rPr>
          <w:b w:val="0"/>
          <w:bCs/>
          <w:color w:val="auto"/>
        </w:rPr>
        <w:t xml:space="preserve"> </w:t>
      </w:r>
      <w:r w:rsidR="00AC17F6" w:rsidRPr="009A644A">
        <w:rPr>
          <w:b w:val="0"/>
          <w:bCs/>
          <w:color w:val="auto"/>
        </w:rPr>
        <w:t xml:space="preserve">(Simic &amp; </w:t>
      </w:r>
      <w:proofErr w:type="spellStart"/>
      <w:r w:rsidR="00AC17F6" w:rsidRPr="009A644A">
        <w:rPr>
          <w:b w:val="0"/>
          <w:bCs/>
          <w:color w:val="auto"/>
        </w:rPr>
        <w:t>Aibin</w:t>
      </w:r>
      <w:proofErr w:type="spellEnd"/>
      <w:r w:rsidR="00AC17F6" w:rsidRPr="009A644A">
        <w:rPr>
          <w:b w:val="0"/>
          <w:bCs/>
          <w:color w:val="auto"/>
        </w:rPr>
        <w:t>, 2024)</w:t>
      </w:r>
    </w:p>
    <w:p w14:paraId="7612DA15" w14:textId="1404C1A4" w:rsidR="000E3062" w:rsidRDefault="009626EA" w:rsidP="009A644A">
      <w:pPr>
        <w:rPr>
          <w:b w:val="0"/>
          <w:bCs/>
          <w:color w:val="auto"/>
        </w:rPr>
      </w:pPr>
      <w:r>
        <w:rPr>
          <w:b w:val="0"/>
          <w:bCs/>
          <w:color w:val="auto"/>
        </w:rPr>
        <w:t>So,</w:t>
      </w:r>
      <w:r w:rsidR="000E3062">
        <w:rPr>
          <w:b w:val="0"/>
          <w:bCs/>
          <w:color w:val="auto"/>
        </w:rPr>
        <w:t xml:space="preserve"> the A* algorithm is a more informed version of </w:t>
      </w:r>
      <w:r w:rsidR="004A0E6E" w:rsidRPr="00C77615">
        <w:rPr>
          <w:b w:val="0"/>
          <w:bCs/>
          <w:color w:val="auto"/>
        </w:rPr>
        <w:t xml:space="preserve">Dijkstra’s </w:t>
      </w:r>
      <w:r w:rsidR="00B06234">
        <w:rPr>
          <w:b w:val="0"/>
          <w:bCs/>
          <w:color w:val="auto"/>
        </w:rPr>
        <w:t>a</w:t>
      </w:r>
      <w:r w:rsidR="004A0E6E" w:rsidRPr="00C77615">
        <w:rPr>
          <w:b w:val="0"/>
          <w:bCs/>
          <w:color w:val="auto"/>
        </w:rPr>
        <w:t>lgorithm</w:t>
      </w:r>
      <w:r w:rsidR="004A0E6E">
        <w:rPr>
          <w:b w:val="0"/>
          <w:bCs/>
          <w:color w:val="auto"/>
        </w:rPr>
        <w:t>, and this can lead to better outcomes.</w:t>
      </w:r>
      <w:r w:rsidR="00A845C4">
        <w:rPr>
          <w:b w:val="0"/>
          <w:bCs/>
          <w:color w:val="auto"/>
        </w:rPr>
        <w:t xml:space="preserve"> If working with a large graph, A* would be the better choice.</w:t>
      </w:r>
    </w:p>
    <w:p w14:paraId="3275C8DE" w14:textId="3A64B2DC" w:rsidR="001F5E68" w:rsidRPr="009A644A" w:rsidRDefault="002770CF" w:rsidP="009A644A">
      <w:pPr>
        <w:rPr>
          <w:b w:val="0"/>
          <w:bCs/>
          <w:color w:val="auto"/>
        </w:rPr>
      </w:pPr>
      <w:r>
        <w:rPr>
          <w:b w:val="0"/>
          <w:bCs/>
          <w:color w:val="auto"/>
        </w:rPr>
        <w:t xml:space="preserve">Since </w:t>
      </w:r>
      <w:r w:rsidR="001F5E68" w:rsidRPr="00C77615">
        <w:rPr>
          <w:b w:val="0"/>
          <w:bCs/>
          <w:color w:val="auto"/>
        </w:rPr>
        <w:t xml:space="preserve">Dijkstra’s </w:t>
      </w:r>
      <w:r w:rsidR="00B06234">
        <w:rPr>
          <w:b w:val="0"/>
          <w:bCs/>
          <w:color w:val="auto"/>
        </w:rPr>
        <w:t>a</w:t>
      </w:r>
      <w:r w:rsidR="001F5E68" w:rsidRPr="00C77615">
        <w:rPr>
          <w:b w:val="0"/>
          <w:bCs/>
          <w:color w:val="auto"/>
        </w:rPr>
        <w:t>lgorithm</w:t>
      </w:r>
      <w:r w:rsidR="001F5E68">
        <w:rPr>
          <w:b w:val="0"/>
          <w:bCs/>
          <w:color w:val="auto"/>
        </w:rPr>
        <w:t xml:space="preserve"> </w:t>
      </w:r>
      <w:r w:rsidR="00B365E7">
        <w:rPr>
          <w:b w:val="0"/>
          <w:bCs/>
          <w:color w:val="auto"/>
        </w:rPr>
        <w:t xml:space="preserve">is less informed it </w:t>
      </w:r>
      <w:r w:rsidR="00DE0467">
        <w:rPr>
          <w:b w:val="0"/>
          <w:bCs/>
          <w:color w:val="auto"/>
        </w:rPr>
        <w:t xml:space="preserve">can be more computationally intensive, </w:t>
      </w:r>
      <w:r w:rsidR="000D35D3">
        <w:rPr>
          <w:b w:val="0"/>
          <w:bCs/>
          <w:color w:val="auto"/>
        </w:rPr>
        <w:t xml:space="preserve">and thus take more time, </w:t>
      </w:r>
      <w:r w:rsidR="00DE0467">
        <w:rPr>
          <w:b w:val="0"/>
          <w:bCs/>
          <w:color w:val="auto"/>
        </w:rPr>
        <w:t xml:space="preserve">compared to </w:t>
      </w:r>
      <w:r w:rsidR="00380AF0">
        <w:rPr>
          <w:b w:val="0"/>
          <w:bCs/>
          <w:color w:val="auto"/>
        </w:rPr>
        <w:t>its</w:t>
      </w:r>
      <w:r w:rsidR="00DE0467">
        <w:rPr>
          <w:b w:val="0"/>
          <w:bCs/>
          <w:color w:val="auto"/>
        </w:rPr>
        <w:t xml:space="preserve"> </w:t>
      </w:r>
      <w:r w:rsidR="00380AF0">
        <w:rPr>
          <w:b w:val="0"/>
          <w:bCs/>
          <w:color w:val="auto"/>
        </w:rPr>
        <w:t>well-designed</w:t>
      </w:r>
      <w:r w:rsidR="00DE0467">
        <w:rPr>
          <w:b w:val="0"/>
          <w:bCs/>
          <w:color w:val="auto"/>
        </w:rPr>
        <w:t xml:space="preserve"> A* counterpart.</w:t>
      </w:r>
      <w:r w:rsidR="00B365E7">
        <w:rPr>
          <w:b w:val="0"/>
          <w:bCs/>
          <w:color w:val="auto"/>
        </w:rPr>
        <w:t xml:space="preserve"> I</w:t>
      </w:r>
      <w:r w:rsidR="001E2A4A">
        <w:rPr>
          <w:b w:val="0"/>
          <w:bCs/>
          <w:color w:val="auto"/>
        </w:rPr>
        <w:t>f it’s more computationally intensive that means</w:t>
      </w:r>
      <w:r w:rsidR="00B365E7">
        <w:rPr>
          <w:b w:val="0"/>
          <w:bCs/>
          <w:color w:val="auto"/>
        </w:rPr>
        <w:t xml:space="preserve"> </w:t>
      </w:r>
      <w:r w:rsidR="001E2A4A">
        <w:rPr>
          <w:b w:val="0"/>
          <w:bCs/>
          <w:color w:val="auto"/>
        </w:rPr>
        <w:t>that it</w:t>
      </w:r>
      <w:r w:rsidR="00B365E7">
        <w:rPr>
          <w:b w:val="0"/>
          <w:bCs/>
          <w:color w:val="auto"/>
        </w:rPr>
        <w:t xml:space="preserve"> expand</w:t>
      </w:r>
      <w:r w:rsidR="001E2A4A">
        <w:rPr>
          <w:b w:val="0"/>
          <w:bCs/>
          <w:color w:val="auto"/>
        </w:rPr>
        <w:t>ed</w:t>
      </w:r>
      <w:r w:rsidR="00B365E7">
        <w:rPr>
          <w:b w:val="0"/>
          <w:bCs/>
          <w:color w:val="auto"/>
        </w:rPr>
        <w:t xml:space="preserve"> on more nodes than the A* search algorithm.</w:t>
      </w:r>
    </w:p>
    <w:p w14:paraId="46F3A074" w14:textId="77777777" w:rsidR="005226AB" w:rsidRDefault="005226AB" w:rsidP="00BB73AB">
      <w:pPr>
        <w:pStyle w:val="Content"/>
      </w:pPr>
    </w:p>
    <w:p w14:paraId="4F3AD226" w14:textId="77777777" w:rsidR="00D839B9" w:rsidRDefault="00D839B9" w:rsidP="00BB73AB">
      <w:pPr>
        <w:pStyle w:val="Content"/>
      </w:pPr>
    </w:p>
    <w:p w14:paraId="047D71F3" w14:textId="77777777" w:rsidR="00D839B9" w:rsidRDefault="00D839B9" w:rsidP="00BB73AB">
      <w:pPr>
        <w:pStyle w:val="Content"/>
      </w:pPr>
    </w:p>
    <w:p w14:paraId="0AD6973C" w14:textId="77777777" w:rsidR="00D839B9" w:rsidRDefault="00D839B9" w:rsidP="00BB73AB">
      <w:pPr>
        <w:pStyle w:val="Content"/>
      </w:pPr>
    </w:p>
    <w:p w14:paraId="0AA7C049" w14:textId="77777777" w:rsidR="00D839B9" w:rsidRDefault="00D839B9" w:rsidP="00BB73AB">
      <w:pPr>
        <w:pStyle w:val="Content"/>
      </w:pPr>
    </w:p>
    <w:p w14:paraId="62E1C8B1" w14:textId="77777777" w:rsidR="00D839B9" w:rsidRDefault="00D839B9" w:rsidP="00BB73AB">
      <w:pPr>
        <w:pStyle w:val="Content"/>
      </w:pPr>
    </w:p>
    <w:p w14:paraId="18952B0B" w14:textId="77777777" w:rsidR="00D839B9" w:rsidRDefault="00D839B9" w:rsidP="00BB73AB">
      <w:pPr>
        <w:pStyle w:val="Content"/>
      </w:pPr>
    </w:p>
    <w:p w14:paraId="504B120E" w14:textId="77777777" w:rsidR="00D839B9" w:rsidRDefault="00D839B9" w:rsidP="00BB73AB">
      <w:pPr>
        <w:pStyle w:val="Content"/>
      </w:pPr>
    </w:p>
    <w:p w14:paraId="057346F5" w14:textId="77777777" w:rsidR="00D839B9" w:rsidRDefault="00D839B9" w:rsidP="00BB73AB">
      <w:pPr>
        <w:pStyle w:val="Content"/>
      </w:pPr>
    </w:p>
    <w:p w14:paraId="45D2611A" w14:textId="77777777" w:rsidR="00D839B9" w:rsidRDefault="00D839B9" w:rsidP="00BB73AB">
      <w:pPr>
        <w:pStyle w:val="Content"/>
      </w:pPr>
    </w:p>
    <w:p w14:paraId="3CDE5F82" w14:textId="77777777" w:rsidR="00D839B9" w:rsidRDefault="00D839B9" w:rsidP="00BB73AB">
      <w:pPr>
        <w:pStyle w:val="Content"/>
      </w:pPr>
    </w:p>
    <w:p w14:paraId="66F8F902" w14:textId="77777777" w:rsidR="00D839B9" w:rsidRDefault="00D839B9" w:rsidP="00BB73AB">
      <w:pPr>
        <w:pStyle w:val="Content"/>
      </w:pPr>
    </w:p>
    <w:p w14:paraId="724065C9" w14:textId="77777777" w:rsidR="00D839B9" w:rsidRDefault="00D839B9" w:rsidP="00BB73AB">
      <w:pPr>
        <w:pStyle w:val="Content"/>
      </w:pPr>
    </w:p>
    <w:p w14:paraId="728AC9E2" w14:textId="77777777" w:rsidR="00D839B9" w:rsidRDefault="00D839B9" w:rsidP="00BB73AB">
      <w:pPr>
        <w:pStyle w:val="Content"/>
      </w:pPr>
    </w:p>
    <w:p w14:paraId="7197E3DA" w14:textId="77777777" w:rsidR="00D839B9" w:rsidRDefault="00D839B9" w:rsidP="00BB73AB">
      <w:pPr>
        <w:pStyle w:val="Content"/>
      </w:pPr>
    </w:p>
    <w:p w14:paraId="6F567FFE" w14:textId="77777777" w:rsidR="00D839B9" w:rsidRDefault="00D839B9" w:rsidP="00BB73AB">
      <w:pPr>
        <w:pStyle w:val="Content"/>
      </w:pPr>
    </w:p>
    <w:p w14:paraId="508161D8" w14:textId="77777777" w:rsidR="00D839B9" w:rsidRDefault="00D839B9" w:rsidP="00BB73AB">
      <w:pPr>
        <w:pStyle w:val="Content"/>
      </w:pPr>
    </w:p>
    <w:p w14:paraId="0B283670" w14:textId="77777777" w:rsidR="00D839B9" w:rsidRDefault="00D839B9" w:rsidP="00BB73AB">
      <w:pPr>
        <w:pStyle w:val="Content"/>
      </w:pPr>
    </w:p>
    <w:p w14:paraId="5C12913B" w14:textId="77777777" w:rsidR="00D839B9" w:rsidRDefault="00D839B9" w:rsidP="00BB73AB">
      <w:pPr>
        <w:pStyle w:val="Content"/>
      </w:pPr>
    </w:p>
    <w:p w14:paraId="5E625D22" w14:textId="77777777" w:rsidR="00D839B9" w:rsidRDefault="00D839B9" w:rsidP="00BB73AB">
      <w:pPr>
        <w:pStyle w:val="Content"/>
      </w:pPr>
    </w:p>
    <w:p w14:paraId="4905D1AA" w14:textId="77777777" w:rsidR="00D839B9" w:rsidRDefault="00D839B9" w:rsidP="00BB73AB">
      <w:pPr>
        <w:pStyle w:val="Content"/>
      </w:pPr>
    </w:p>
    <w:p w14:paraId="6ECF3D94" w14:textId="77777777" w:rsidR="00D839B9" w:rsidRDefault="00D839B9" w:rsidP="00BB73AB">
      <w:pPr>
        <w:pStyle w:val="Content"/>
      </w:pPr>
    </w:p>
    <w:p w14:paraId="45B2879A" w14:textId="77777777" w:rsidR="00D839B9" w:rsidRDefault="00D839B9" w:rsidP="00BB73AB">
      <w:pPr>
        <w:pStyle w:val="Content"/>
      </w:pPr>
    </w:p>
    <w:p w14:paraId="3033E87D" w14:textId="77777777" w:rsidR="00D839B9" w:rsidRDefault="00D839B9" w:rsidP="00BB73AB">
      <w:pPr>
        <w:pStyle w:val="Content"/>
      </w:pPr>
    </w:p>
    <w:p w14:paraId="138381EA" w14:textId="5A9CBBC8" w:rsidR="006E51B1" w:rsidRDefault="006E51B1" w:rsidP="006428B9">
      <w:pPr>
        <w:pStyle w:val="Heading1"/>
        <w:jc w:val="both"/>
      </w:pPr>
      <w:bookmarkStart w:id="10" w:name="_Toc164701852"/>
      <w:r>
        <w:lastRenderedPageBreak/>
        <w:t>Conclusions and Lessons Learned</w:t>
      </w:r>
      <w:bookmarkEnd w:id="10"/>
    </w:p>
    <w:p w14:paraId="7473A65A" w14:textId="7E901A58" w:rsidR="009642C0" w:rsidRPr="00B640C8" w:rsidRDefault="00ED0637" w:rsidP="00F618C4">
      <w:pPr>
        <w:pStyle w:val="Content"/>
        <w:jc w:val="both"/>
        <w:rPr>
          <w:color w:val="auto"/>
        </w:rPr>
      </w:pPr>
      <w:r>
        <w:rPr>
          <w:color w:val="auto"/>
        </w:rPr>
        <w:t xml:space="preserve">A </w:t>
      </w:r>
      <w:r w:rsidR="009642C0" w:rsidRPr="00B640C8">
        <w:rPr>
          <w:color w:val="auto"/>
        </w:rPr>
        <w:t>key finding w</w:t>
      </w:r>
      <w:r>
        <w:rPr>
          <w:color w:val="auto"/>
        </w:rPr>
        <w:t>as</w:t>
      </w:r>
      <w:r w:rsidR="009642C0" w:rsidRPr="00B640C8">
        <w:rPr>
          <w:color w:val="auto"/>
        </w:rPr>
        <w:t xml:space="preserve"> that a map solution for wheelchair users can be created by using </w:t>
      </w:r>
      <w:r w:rsidR="00E976C8">
        <w:rPr>
          <w:color w:val="auto"/>
        </w:rPr>
        <w:t xml:space="preserve">different heuristics in </w:t>
      </w:r>
      <w:r w:rsidR="009642C0" w:rsidRPr="00B640C8">
        <w:rPr>
          <w:color w:val="auto"/>
        </w:rPr>
        <w:t>the A</w:t>
      </w:r>
      <w:r w:rsidR="009642C0" w:rsidRPr="00B640C8">
        <w:rPr>
          <w:b/>
          <w:color w:val="auto"/>
        </w:rPr>
        <w:t xml:space="preserve">* </w:t>
      </w:r>
      <w:r w:rsidR="009642C0" w:rsidRPr="00B640C8">
        <w:rPr>
          <w:color w:val="auto"/>
        </w:rPr>
        <w:t xml:space="preserve">algorithm. </w:t>
      </w:r>
      <w:r w:rsidR="001C3F81">
        <w:rPr>
          <w:color w:val="auto"/>
        </w:rPr>
        <w:t xml:space="preserve">All the heuristics, </w:t>
      </w:r>
      <w:r w:rsidR="0068258A">
        <w:rPr>
          <w:color w:val="auto"/>
        </w:rPr>
        <w:t>Euclidean</w:t>
      </w:r>
      <w:r w:rsidR="001C3F81">
        <w:rPr>
          <w:color w:val="auto"/>
        </w:rPr>
        <w:t xml:space="preserve">, Chebyshev and Max, </w:t>
      </w:r>
      <w:r w:rsidR="0068258A">
        <w:rPr>
          <w:color w:val="auto"/>
        </w:rPr>
        <w:t xml:space="preserve">contributed to the generation of the same optimal route for </w:t>
      </w:r>
      <w:r w:rsidR="002F1F36">
        <w:rPr>
          <w:color w:val="auto"/>
        </w:rPr>
        <w:t xml:space="preserve">each respective starting and end </w:t>
      </w:r>
      <w:r w:rsidR="00C9714F">
        <w:rPr>
          <w:color w:val="auto"/>
        </w:rPr>
        <w:t>location</w:t>
      </w:r>
      <w:r w:rsidR="002F1F36">
        <w:rPr>
          <w:color w:val="auto"/>
        </w:rPr>
        <w:t xml:space="preserve"> </w:t>
      </w:r>
      <w:r w:rsidR="00071628">
        <w:rPr>
          <w:color w:val="auto"/>
        </w:rPr>
        <w:t>combination</w:t>
      </w:r>
      <w:r w:rsidR="002F1F36">
        <w:rPr>
          <w:color w:val="auto"/>
        </w:rPr>
        <w:t xml:space="preserve">. </w:t>
      </w:r>
      <w:r w:rsidR="0026754C">
        <w:rPr>
          <w:color w:val="auto"/>
        </w:rPr>
        <w:t xml:space="preserve">The alternative algorithm, </w:t>
      </w:r>
      <w:r w:rsidR="0026754C" w:rsidRPr="0026754C">
        <w:rPr>
          <w:color w:val="auto"/>
        </w:rPr>
        <w:t>Dijkstra’s Algorithm</w:t>
      </w:r>
      <w:r w:rsidR="00751252">
        <w:rPr>
          <w:color w:val="auto"/>
        </w:rPr>
        <w:t>,</w:t>
      </w:r>
      <w:r w:rsidR="0026754C">
        <w:rPr>
          <w:color w:val="auto"/>
        </w:rPr>
        <w:t xml:space="preserve"> also generated the same </w:t>
      </w:r>
      <w:r w:rsidR="00751252">
        <w:rPr>
          <w:color w:val="auto"/>
        </w:rPr>
        <w:t>optimal routes as the previous A* search heuristic combinations.</w:t>
      </w:r>
    </w:p>
    <w:p w14:paraId="13C1B865" w14:textId="34DC3770" w:rsidR="009642C0" w:rsidRPr="00B640C8" w:rsidRDefault="009642C0" w:rsidP="00F618C4">
      <w:pPr>
        <w:pStyle w:val="Content"/>
        <w:jc w:val="both"/>
        <w:rPr>
          <w:color w:val="auto"/>
        </w:rPr>
      </w:pPr>
      <w:r w:rsidRPr="00B640C8">
        <w:rPr>
          <w:color w:val="auto"/>
        </w:rPr>
        <w:t xml:space="preserve">This project enabled a deeper understanding of computational intelligence since </w:t>
      </w:r>
      <w:r w:rsidR="00DA53A4">
        <w:rPr>
          <w:color w:val="auto"/>
        </w:rPr>
        <w:t xml:space="preserve">programming was used to determine </w:t>
      </w:r>
      <w:r w:rsidRPr="00B640C8">
        <w:rPr>
          <w:color w:val="auto"/>
        </w:rPr>
        <w:t>the best route for wheelchair users through computational intelligence. This required a proper understanding of the code, as well as computational intelligence, for the solution to be constructed in the necessary way to solve the problem. Different heuristic functions were implemented using the A</w:t>
      </w:r>
      <w:r w:rsidRPr="00B640C8">
        <w:rPr>
          <w:b/>
          <w:color w:val="auto"/>
        </w:rPr>
        <w:t>*</w:t>
      </w:r>
      <w:r w:rsidRPr="00B640C8">
        <w:rPr>
          <w:color w:val="auto"/>
        </w:rPr>
        <w:t xml:space="preserve"> algorithm. A goal test was used to determine the correct node was reached, states were traversed through, actions were undertaken, and the path cost was determined.</w:t>
      </w:r>
    </w:p>
    <w:p w14:paraId="4C2E3C44" w14:textId="3ABBDFF0" w:rsidR="00BB73AB" w:rsidRDefault="009642C0" w:rsidP="00F618C4">
      <w:pPr>
        <w:pStyle w:val="Content"/>
        <w:jc w:val="both"/>
        <w:rPr>
          <w:b/>
          <w:color w:val="auto"/>
        </w:rPr>
      </w:pPr>
      <w:r w:rsidRPr="00B640C8">
        <w:rPr>
          <w:color w:val="auto"/>
        </w:rPr>
        <w:t xml:space="preserve">This assignment used concepts from SIT215 to solve a real-world scenario, and </w:t>
      </w:r>
      <w:r w:rsidR="000A660F">
        <w:rPr>
          <w:color w:val="auto"/>
        </w:rPr>
        <w:t>during the preparation and design</w:t>
      </w:r>
      <w:r w:rsidR="00E658B2">
        <w:rPr>
          <w:color w:val="auto"/>
        </w:rPr>
        <w:t xml:space="preserve"> </w:t>
      </w:r>
      <w:r w:rsidR="000A660F">
        <w:rPr>
          <w:color w:val="auto"/>
        </w:rPr>
        <w:t>stages</w:t>
      </w:r>
      <w:r w:rsidR="00B3573F">
        <w:rPr>
          <w:color w:val="auto"/>
        </w:rPr>
        <w:t>,</w:t>
      </w:r>
      <w:r w:rsidR="000A660F">
        <w:rPr>
          <w:color w:val="auto"/>
        </w:rPr>
        <w:t xml:space="preserve"> it </w:t>
      </w:r>
      <w:r w:rsidR="00E658B2">
        <w:rPr>
          <w:color w:val="auto"/>
        </w:rPr>
        <w:t xml:space="preserve">became </w:t>
      </w:r>
      <w:r w:rsidR="000A660F">
        <w:rPr>
          <w:color w:val="auto"/>
        </w:rPr>
        <w:t>evident</w:t>
      </w:r>
      <w:r w:rsidRPr="00B640C8">
        <w:rPr>
          <w:color w:val="auto"/>
        </w:rPr>
        <w:t xml:space="preserve"> that there are more elements to consider in real-world scenarios that increase the complexity of solutions compared to an in-class implementation. For example, the different elements that can affect the wheelchair-accessible time of users, such as slopes and uneven terrain. </w:t>
      </w:r>
      <w:r w:rsidR="00154FDC">
        <w:rPr>
          <w:color w:val="auto"/>
        </w:rPr>
        <w:t>T</w:t>
      </w:r>
      <w:r w:rsidRPr="00B640C8">
        <w:rPr>
          <w:color w:val="auto"/>
        </w:rPr>
        <w:t>he importance of an accurate and structured dataset</w:t>
      </w:r>
      <w:r w:rsidR="00154FDC">
        <w:rPr>
          <w:color w:val="auto"/>
        </w:rPr>
        <w:t xml:space="preserve"> was realised</w:t>
      </w:r>
      <w:r w:rsidRPr="00B640C8">
        <w:rPr>
          <w:color w:val="auto"/>
        </w:rPr>
        <w:t xml:space="preserve"> since it can affect the accuracy of the solution. Additionally, </w:t>
      </w:r>
      <w:r w:rsidR="00154FDC">
        <w:rPr>
          <w:color w:val="auto"/>
        </w:rPr>
        <w:t xml:space="preserve">it was realised that </w:t>
      </w:r>
      <w:r w:rsidRPr="00B640C8">
        <w:rPr>
          <w:color w:val="auto"/>
        </w:rPr>
        <w:t xml:space="preserve">gathering data takes a long time too since </w:t>
      </w:r>
      <w:r w:rsidR="00154FDC">
        <w:rPr>
          <w:color w:val="auto"/>
        </w:rPr>
        <w:t>the research for this</w:t>
      </w:r>
      <w:r w:rsidRPr="00B640C8">
        <w:rPr>
          <w:color w:val="auto"/>
        </w:rPr>
        <w:t xml:space="preserve"> data </w:t>
      </w:r>
      <w:r w:rsidR="00154FDC">
        <w:rPr>
          <w:color w:val="auto"/>
        </w:rPr>
        <w:t>took</w:t>
      </w:r>
      <w:r w:rsidRPr="00B640C8">
        <w:rPr>
          <w:color w:val="auto"/>
        </w:rPr>
        <w:t xml:space="preserve"> four hours. In a real-world scenario, it may take a great number of resources to use computational intelligence to solve problems.</w:t>
      </w:r>
    </w:p>
    <w:p w14:paraId="3FB6BE13" w14:textId="77777777" w:rsidR="00BB73AB" w:rsidRDefault="00BB73AB" w:rsidP="00BB73AB">
      <w:pPr>
        <w:pStyle w:val="Content"/>
      </w:pPr>
    </w:p>
    <w:p w14:paraId="4012A29A" w14:textId="77777777" w:rsidR="00BB73AB" w:rsidRDefault="00BB73AB" w:rsidP="00BB73AB">
      <w:pPr>
        <w:pStyle w:val="Content"/>
      </w:pPr>
    </w:p>
    <w:p w14:paraId="3AD4F95D" w14:textId="77777777" w:rsidR="00BB73AB" w:rsidRDefault="00BB73AB" w:rsidP="00BB73AB">
      <w:pPr>
        <w:pStyle w:val="Content"/>
      </w:pPr>
    </w:p>
    <w:p w14:paraId="2212CE2E" w14:textId="77777777" w:rsidR="00BB73AB" w:rsidRDefault="00BB73AB" w:rsidP="00BB73AB">
      <w:pPr>
        <w:pStyle w:val="Content"/>
      </w:pPr>
    </w:p>
    <w:p w14:paraId="2E7F3A67" w14:textId="77777777" w:rsidR="00BB73AB" w:rsidRDefault="00BB73AB" w:rsidP="00BB73AB">
      <w:pPr>
        <w:pStyle w:val="Content"/>
      </w:pPr>
    </w:p>
    <w:p w14:paraId="5D45C082" w14:textId="77777777" w:rsidR="00BB73AB" w:rsidRDefault="00BB73AB" w:rsidP="00BB73AB">
      <w:pPr>
        <w:pStyle w:val="Content"/>
      </w:pPr>
    </w:p>
    <w:p w14:paraId="04955462" w14:textId="77777777" w:rsidR="006E23AE" w:rsidRDefault="006E23AE" w:rsidP="00BB73AB">
      <w:pPr>
        <w:pStyle w:val="Content"/>
      </w:pPr>
    </w:p>
    <w:p w14:paraId="6189461C" w14:textId="77777777" w:rsidR="00BB73AB" w:rsidRDefault="00BB73AB" w:rsidP="00BB73AB">
      <w:pPr>
        <w:pStyle w:val="Content"/>
      </w:pPr>
    </w:p>
    <w:p w14:paraId="3390DC15" w14:textId="77777777" w:rsidR="006E23AE" w:rsidRDefault="006E51B1" w:rsidP="006428B9">
      <w:pPr>
        <w:pStyle w:val="Heading1"/>
        <w:jc w:val="both"/>
      </w:pPr>
      <w:bookmarkStart w:id="11" w:name="_Toc164701853"/>
      <w:r>
        <w:lastRenderedPageBreak/>
        <w:t>References</w:t>
      </w:r>
      <w:bookmarkEnd w:id="11"/>
    </w:p>
    <w:sdt>
      <w:sdtPr>
        <w:rPr>
          <w:b/>
        </w:rPr>
        <w:id w:val="-338537158"/>
        <w:docPartObj>
          <w:docPartGallery w:val="Bibliographies"/>
          <w:docPartUnique/>
        </w:docPartObj>
      </w:sdtPr>
      <w:sdtContent>
        <w:p w14:paraId="5A3AA5B6" w14:textId="372C24E9" w:rsidR="00F97721" w:rsidRPr="006E23AE" w:rsidRDefault="00F97721" w:rsidP="006E23AE">
          <w:pPr>
            <w:pStyle w:val="Content"/>
          </w:pPr>
        </w:p>
        <w:sdt>
          <w:sdtPr>
            <w:id w:val="111145805"/>
            <w:bibliography/>
          </w:sdtPr>
          <w:sdtContent>
            <w:p w14:paraId="3C16197B" w14:textId="77777777" w:rsidR="00A84F08" w:rsidRDefault="00F97721" w:rsidP="00A84F08">
              <w:pPr>
                <w:pStyle w:val="Bibliography"/>
                <w:ind w:left="720" w:hanging="720"/>
                <w:rPr>
                  <w:noProof/>
                  <w:sz w:val="24"/>
                  <w:szCs w:val="24"/>
                </w:rPr>
              </w:pPr>
              <w:r>
                <w:rPr>
                  <w:b w:val="0"/>
                </w:rPr>
                <w:fldChar w:fldCharType="begin"/>
              </w:r>
              <w:r>
                <w:instrText xml:space="preserve"> BIBLIOGRAPHY </w:instrText>
              </w:r>
              <w:r>
                <w:rPr>
                  <w:b w:val="0"/>
                </w:rPr>
                <w:fldChar w:fldCharType="separate"/>
              </w:r>
              <w:r w:rsidR="00A84F08">
                <w:rPr>
                  <w:i/>
                  <w:iCs/>
                  <w:noProof/>
                </w:rPr>
                <w:t>A* Search Algorithm</w:t>
              </w:r>
              <w:r w:rsidR="00A84F08">
                <w:rPr>
                  <w:noProof/>
                </w:rPr>
                <w:t xml:space="preserve">. (2024, March 7). Retrieved from GeeksForGeeks: https://www.geeksforgeeks.org/a-search-algorithm/ </w:t>
              </w:r>
            </w:p>
            <w:p w14:paraId="36DC520F" w14:textId="77777777" w:rsidR="00A84F08" w:rsidRDefault="00A84F08" w:rsidP="00A84F08">
              <w:pPr>
                <w:pStyle w:val="Bibliography"/>
                <w:ind w:left="720" w:hanging="720"/>
                <w:rPr>
                  <w:noProof/>
                </w:rPr>
              </w:pPr>
              <w:r>
                <w:rPr>
                  <w:i/>
                  <w:iCs/>
                  <w:noProof/>
                </w:rPr>
                <w:t>Admissibility of A* Algorithm</w:t>
              </w:r>
              <w:r>
                <w:rPr>
                  <w:noProof/>
                </w:rPr>
                <w:t>. (2023, April 23). Retrieved from Geeks for Geeks: https://www.geeksforgeeks.org/a-is-admissible/</w:t>
              </w:r>
            </w:p>
            <w:p w14:paraId="3D44E324" w14:textId="77777777" w:rsidR="00A84F08" w:rsidRDefault="00A84F08" w:rsidP="00A84F08">
              <w:pPr>
                <w:pStyle w:val="Bibliography"/>
                <w:ind w:left="720" w:hanging="720"/>
                <w:rPr>
                  <w:noProof/>
                </w:rPr>
              </w:pPr>
              <w:r>
                <w:rPr>
                  <w:noProof/>
                </w:rPr>
                <w:t xml:space="preserve">Birney, A. (2024, April 7). </w:t>
              </w:r>
              <w:r>
                <w:rPr>
                  <w:i/>
                  <w:iCs/>
                  <w:noProof/>
                </w:rPr>
                <w:t>How to measure distance on Google Maps</w:t>
              </w:r>
              <w:r>
                <w:rPr>
                  <w:noProof/>
                </w:rPr>
                <w:t>. Retrieved from Android Authority: https://www.androidauthority.com/measure-distance-google-maps-3104255/</w:t>
              </w:r>
            </w:p>
            <w:p w14:paraId="16CA9FD1" w14:textId="77777777" w:rsidR="00A84F08" w:rsidRDefault="00A84F08" w:rsidP="00A84F08">
              <w:pPr>
                <w:pStyle w:val="Bibliography"/>
                <w:ind w:left="720" w:hanging="720"/>
                <w:rPr>
                  <w:noProof/>
                </w:rPr>
              </w:pPr>
              <w:r>
                <w:rPr>
                  <w:noProof/>
                </w:rPr>
                <w:t xml:space="preserve">brazofuerte. (2020 , April 25). </w:t>
              </w:r>
              <w:r>
                <w:rPr>
                  <w:i/>
                  <w:iCs/>
                  <w:noProof/>
                </w:rPr>
                <w:t>What is non-Euclidean data?</w:t>
              </w:r>
              <w:r>
                <w:rPr>
                  <w:noProof/>
                </w:rPr>
                <w:t xml:space="preserve"> Retrieved from Artificial Intelligence Stack Exchange: https://ai.stackexchange.com/questions/11226/what-is-non-euclidean-data</w:t>
              </w:r>
            </w:p>
            <w:p w14:paraId="7661D031" w14:textId="77777777" w:rsidR="00A84F08" w:rsidRDefault="00A84F08" w:rsidP="00A84F08">
              <w:pPr>
                <w:pStyle w:val="Bibliography"/>
                <w:ind w:left="720" w:hanging="720"/>
                <w:rPr>
                  <w:noProof/>
                </w:rPr>
              </w:pPr>
              <w:r>
                <w:rPr>
                  <w:noProof/>
                </w:rPr>
                <w:t xml:space="preserve">Eskander, S. (2023, March 22). </w:t>
              </w:r>
              <w:r>
                <w:rPr>
                  <w:i/>
                  <w:iCs/>
                  <w:noProof/>
                </w:rPr>
                <w:t>Exploring Common Distance Measures for Machine Learning and Data Science: A Comparative Analysis</w:t>
              </w:r>
              <w:r>
                <w:rPr>
                  <w:noProof/>
                </w:rPr>
                <w:t>. Retrieved from Medium: https://medium.com/@eskandar.sahel/exploring-common-distance-measures-for-machine-learning-and-data-science-a-comparative-analysis-ea0216c93ba3#:~:text=Chebyshev%20distance%20is%20a%20measure,data%20or%20in%20optimization%20problems.</w:t>
              </w:r>
            </w:p>
            <w:p w14:paraId="217CDBA4" w14:textId="77777777" w:rsidR="00A84F08" w:rsidRDefault="00A84F08" w:rsidP="00A84F08">
              <w:pPr>
                <w:pStyle w:val="Bibliography"/>
                <w:ind w:left="720" w:hanging="720"/>
                <w:rPr>
                  <w:noProof/>
                </w:rPr>
              </w:pPr>
              <w:r>
                <w:rPr>
                  <w:noProof/>
                </w:rPr>
                <w:t xml:space="preserve">itsadityash. (2024, March 8). </w:t>
              </w:r>
              <w:r>
                <w:rPr>
                  <w:i/>
                  <w:iCs/>
                  <w:noProof/>
                </w:rPr>
                <w:t>What is Dijkstra’s Algorithm? | Introduction to Dijkstra’s Shortest Path Algorithm</w:t>
              </w:r>
              <w:r>
                <w:rPr>
                  <w:noProof/>
                </w:rPr>
                <w:t>. Retrieved from Geeks For Geeks: https://www.geeksforgeeks.org/introduction-to-dijkstras-shortest-path-algorithm/</w:t>
              </w:r>
            </w:p>
            <w:p w14:paraId="06B40058" w14:textId="77777777" w:rsidR="0085022E" w:rsidRDefault="0085022E" w:rsidP="0085022E">
              <w:r>
                <w:t xml:space="preserve">Lee, G. (2024). SIT215 Week 1 - Lecture - Intro CI and intelligent agents (AFTER CLASS)   </w:t>
              </w:r>
            </w:p>
            <w:p w14:paraId="427DEE03" w14:textId="77777777" w:rsidR="0085022E" w:rsidRDefault="0085022E" w:rsidP="0085022E">
              <w:pPr>
                <w:ind w:left="720"/>
              </w:pPr>
              <w:r>
                <w:t xml:space="preserve">[PowerPoint slides]. Deakin Sync. https://d2l.deakin.edu.au/d2l/le/content/1424166/viewContent/7351249/View </w:t>
              </w:r>
            </w:p>
            <w:p w14:paraId="7420B759" w14:textId="77777777" w:rsidR="0085022E" w:rsidRDefault="0085022E" w:rsidP="0085022E">
              <w:r>
                <w:t xml:space="preserve">Lee, G. (2024). SIT215 Week 2 - Lecture - Search Part 1 (AFTER - Recording (Public holiday)) [PowerPoint slides]. Deakin Sync. https://d2l.deakin.edu.au/d2l/le/content/1424166/viewContent/7360675/View </w:t>
              </w:r>
            </w:p>
            <w:p w14:paraId="2626DA27" w14:textId="77777777" w:rsidR="0085022E" w:rsidRDefault="0085022E" w:rsidP="0085022E"/>
            <w:p w14:paraId="3B8BD7B8" w14:textId="77777777" w:rsidR="0085022E" w:rsidRDefault="0085022E" w:rsidP="0085022E">
              <w:r>
                <w:t xml:space="preserve">Lee, G. (2024). SIT215 Week 3 - Lecture - Search Part 2 (AFTER CLASS) [PowerPoint slides]. Deakin Sync. https://d2l.deakin.edu.au/d2l/le/content/1424166/viewContent/7363606/View </w:t>
              </w:r>
            </w:p>
            <w:p w14:paraId="7EDF879B" w14:textId="77777777" w:rsidR="0085022E" w:rsidRDefault="0085022E" w:rsidP="0085022E"/>
            <w:p w14:paraId="60623660" w14:textId="77777777" w:rsidR="0085022E" w:rsidRDefault="0085022E" w:rsidP="0085022E">
              <w:r>
                <w:t xml:space="preserve">Lee, G. (2024). SIT215 Week 4 - Lecture - Problem Solving and Evaluation (AFTER CLASS) [PowerPoint slides]. Deakin Sync. </w:t>
              </w:r>
            </w:p>
            <w:p w14:paraId="32CCDE76" w14:textId="77777777" w:rsidR="0085022E" w:rsidRDefault="0085022E" w:rsidP="0085022E">
              <w:r>
                <w:t>https://d2l.deakin.edu.au/d2l/le/content/1424166/viewContent/7369727/View</w:t>
              </w:r>
            </w:p>
            <w:p w14:paraId="00A9A1E2" w14:textId="77777777" w:rsidR="0085022E" w:rsidRPr="0085022E" w:rsidRDefault="0085022E" w:rsidP="0085022E"/>
            <w:p w14:paraId="4E02F586" w14:textId="77777777" w:rsidR="00A84F08" w:rsidRDefault="00A84F08" w:rsidP="00A84F08">
              <w:pPr>
                <w:pStyle w:val="Bibliography"/>
                <w:ind w:left="720" w:hanging="720"/>
                <w:rPr>
                  <w:noProof/>
                </w:rPr>
              </w:pPr>
              <w:r>
                <w:rPr>
                  <w:noProof/>
                </w:rPr>
                <w:t xml:space="preserve">Mann, E. (2014, March 5). </w:t>
              </w:r>
              <w:r>
                <w:rPr>
                  <w:i/>
                  <w:iCs/>
                  <w:noProof/>
                </w:rPr>
                <w:t>Depth-First Search and Breadth-First Search in Python</w:t>
              </w:r>
              <w:r>
                <w:rPr>
                  <w:noProof/>
                </w:rPr>
                <w:t>. Retrieved from Edd Mann: https://eddmann.com/posts/depth-first-search-and-breadth-first-search-in-python/</w:t>
              </w:r>
            </w:p>
            <w:p w14:paraId="6291F270" w14:textId="77777777" w:rsidR="00A84F08" w:rsidRDefault="00A84F08" w:rsidP="00A84F08">
              <w:pPr>
                <w:pStyle w:val="Bibliography"/>
                <w:ind w:left="720" w:hanging="720"/>
                <w:rPr>
                  <w:noProof/>
                </w:rPr>
              </w:pPr>
              <w:r>
                <w:rPr>
                  <w:noProof/>
                </w:rPr>
                <w:t xml:space="preserve">nolfonzo. (2010, August 24). </w:t>
              </w:r>
              <w:r>
                <w:rPr>
                  <w:i/>
                  <w:iCs/>
                  <w:noProof/>
                </w:rPr>
                <w:t>Dijkstra Shortest Path using Python</w:t>
              </w:r>
              <w:r>
                <w:rPr>
                  <w:noProof/>
                </w:rPr>
                <w:t>. Retrieved from Rebrained: https://rebrained.com/?p=392</w:t>
              </w:r>
            </w:p>
            <w:p w14:paraId="140EADF3" w14:textId="77777777" w:rsidR="00A84F08" w:rsidRDefault="00A84F08" w:rsidP="00A84F08">
              <w:pPr>
                <w:pStyle w:val="Bibliography"/>
                <w:ind w:left="720" w:hanging="720"/>
                <w:rPr>
                  <w:noProof/>
                </w:rPr>
              </w:pPr>
              <w:r>
                <w:rPr>
                  <w:i/>
                  <w:iCs/>
                  <w:noProof/>
                </w:rPr>
                <w:t>R Project</w:t>
              </w:r>
              <w:r>
                <w:rPr>
                  <w:noProof/>
                </w:rPr>
                <w:t>. (n.d.). Retrieved from Chebyshev distance: https://search.r-project.org/CRAN/refmans/abdiv/html/chebyshev.html</w:t>
              </w:r>
            </w:p>
            <w:p w14:paraId="1233EF0A" w14:textId="77777777" w:rsidR="00A84F08" w:rsidRDefault="00A84F08" w:rsidP="00A84F08">
              <w:pPr>
                <w:pStyle w:val="Bibliography"/>
                <w:ind w:left="720" w:hanging="720"/>
                <w:rPr>
                  <w:noProof/>
                </w:rPr>
              </w:pPr>
              <w:r>
                <w:rPr>
                  <w:noProof/>
                </w:rPr>
                <w:t xml:space="preserve">Simic, M., &amp; Aibin, M. (2024, March 18). </w:t>
              </w:r>
              <w:r>
                <w:rPr>
                  <w:i/>
                  <w:iCs/>
                  <w:noProof/>
                </w:rPr>
                <w:t>Dijkstra vs. A* – Pathfinding</w:t>
              </w:r>
              <w:r>
                <w:rPr>
                  <w:noProof/>
                </w:rPr>
                <w:t>. Retrieved from Baeldung: https://www.baeldung.com/cs/dijkstra-vs-a-pathfinding</w:t>
              </w:r>
            </w:p>
            <w:p w14:paraId="6D66091A" w14:textId="77777777" w:rsidR="00A84F08" w:rsidRDefault="00A84F08" w:rsidP="00A84F08">
              <w:pPr>
                <w:pStyle w:val="Bibliography"/>
                <w:ind w:left="720" w:hanging="720"/>
                <w:rPr>
                  <w:noProof/>
                </w:rPr>
              </w:pPr>
              <w:bookmarkStart w:id="12" w:name="_Hlk164338105"/>
              <w:r>
                <w:rPr>
                  <w:i/>
                  <w:iCs/>
                  <w:noProof/>
                </w:rPr>
                <w:t>SIT215_Prac_W3 (AFTER CLASS)</w:t>
              </w:r>
              <w:bookmarkEnd w:id="12"/>
              <w:r>
                <w:rPr>
                  <w:i/>
                  <w:iCs/>
                  <w:noProof/>
                </w:rPr>
                <w:t>.</w:t>
              </w:r>
              <w:r>
                <w:rPr>
                  <w:noProof/>
                </w:rPr>
                <w:t xml:space="preserve"> (2024, March 21). Retrieved from Deakin Sync: https://d2l.deakin.edu.au/d2l/le/content/1424166/viewContent/7367933/View</w:t>
              </w:r>
            </w:p>
            <w:p w14:paraId="7E782CAB" w14:textId="77777777" w:rsidR="00A84F08" w:rsidRDefault="00A84F08" w:rsidP="00A84F08">
              <w:pPr>
                <w:pStyle w:val="Bibliography"/>
                <w:ind w:left="720" w:hanging="720"/>
                <w:rPr>
                  <w:noProof/>
                </w:rPr>
              </w:pPr>
              <w:r>
                <w:rPr>
                  <w:i/>
                  <w:iCs/>
                  <w:noProof/>
                </w:rPr>
                <w:t>SIT215_Prac_W4 (AFTER CLASS).</w:t>
              </w:r>
              <w:r>
                <w:rPr>
                  <w:noProof/>
                </w:rPr>
                <w:t xml:space="preserve"> (2024, March 28). Retrieved from Deakin Sync: https://d2l.deakin.edu.au/d2l/le/content/1424166/viewContent/7373162/View</w:t>
              </w:r>
            </w:p>
            <w:p w14:paraId="635690A2" w14:textId="77777777" w:rsidR="00A84F08" w:rsidRDefault="00A84F08" w:rsidP="00A84F08">
              <w:pPr>
                <w:pStyle w:val="Bibliography"/>
                <w:ind w:left="720" w:hanging="720"/>
                <w:rPr>
                  <w:noProof/>
                </w:rPr>
              </w:pPr>
              <w:r>
                <w:rPr>
                  <w:noProof/>
                </w:rPr>
                <w:t xml:space="preserve">Swendeman, D. (2024, February 20). </w:t>
              </w:r>
              <w:r>
                <w:rPr>
                  <w:i/>
                  <w:iCs/>
                  <w:noProof/>
                </w:rPr>
                <w:t>First-Party Data [2023] | Definition, Examples, Segmentation</w:t>
              </w:r>
              <w:r>
                <w:rPr>
                  <w:noProof/>
                </w:rPr>
                <w:t>. Retrieved from daasity: https://www.daasity.com/post/first-party-data#:~:text=First%2Dparty%20data%20(aka%201st,comes%20directly%20from%20your%20customers.</w:t>
              </w:r>
            </w:p>
            <w:p w14:paraId="0AF78214" w14:textId="77777777" w:rsidR="00A84F08" w:rsidRDefault="00A84F08" w:rsidP="00A84F08">
              <w:pPr>
                <w:pStyle w:val="Bibliography"/>
                <w:ind w:left="720" w:hanging="720"/>
                <w:rPr>
                  <w:noProof/>
                </w:rPr>
              </w:pPr>
              <w:r>
                <w:rPr>
                  <w:i/>
                  <w:iCs/>
                  <w:noProof/>
                </w:rPr>
                <w:t xml:space="preserve">What is Euclidean Distance? </w:t>
              </w:r>
              <w:r>
                <w:rPr>
                  <w:noProof/>
                </w:rPr>
                <w:t>. (n.d.). Retrieved from Bot Penguin: https://botpenguin.com/glossary/euclidean-distance</w:t>
              </w:r>
            </w:p>
            <w:p w14:paraId="5445E9F8" w14:textId="77777777" w:rsidR="00A84F08" w:rsidRDefault="00A84F08" w:rsidP="00A84F08">
              <w:pPr>
                <w:pStyle w:val="Bibliography"/>
                <w:ind w:left="720" w:hanging="720"/>
                <w:rPr>
                  <w:noProof/>
                </w:rPr>
              </w:pPr>
              <w:r>
                <w:rPr>
                  <w:i/>
                  <w:iCs/>
                  <w:noProof/>
                </w:rPr>
                <w:t>Wheelchair Usage</w:t>
              </w:r>
              <w:r>
                <w:rPr>
                  <w:noProof/>
                </w:rPr>
                <w:t>. (n.d.). Retrieved from SCIRE Professional: https://scireproject.com/evidence/wheeled-mobility-and-seating-equipment/manual-wheelchairs/wheelchair-use/wheelchair-usage/</w:t>
              </w:r>
            </w:p>
            <w:p w14:paraId="16F42C15" w14:textId="326A897F" w:rsidR="00F97721" w:rsidRDefault="00F97721" w:rsidP="00A84F08">
              <w:pPr>
                <w:jc w:val="both"/>
              </w:pPr>
              <w:r>
                <w:rPr>
                  <w:b w:val="0"/>
                  <w:bCs/>
                  <w:noProof/>
                </w:rPr>
                <w:fldChar w:fldCharType="end"/>
              </w:r>
            </w:p>
          </w:sdtContent>
        </w:sdt>
      </w:sdtContent>
    </w:sdt>
    <w:p w14:paraId="37D7C95A" w14:textId="3BA368A5" w:rsidR="00857232" w:rsidRDefault="009C36AA" w:rsidP="00A84F08">
      <w:r>
        <w:br w:type="page"/>
      </w:r>
    </w:p>
    <w:p w14:paraId="128C6307" w14:textId="77777777" w:rsidR="00062271" w:rsidRDefault="00062271" w:rsidP="00062271">
      <w:pPr>
        <w:pStyle w:val="Heading1"/>
        <w:jc w:val="both"/>
      </w:pPr>
      <w:bookmarkStart w:id="13" w:name="_Toc164701854"/>
      <w:r>
        <w:lastRenderedPageBreak/>
        <w:t>Appendix</w:t>
      </w:r>
      <w:bookmarkEnd w:id="13"/>
    </w:p>
    <w:p w14:paraId="2EBFC0D6" w14:textId="77777777" w:rsidR="00062271" w:rsidRDefault="00062271" w:rsidP="00062271">
      <w:pPr>
        <w:pStyle w:val="Heading2"/>
      </w:pPr>
      <w:bookmarkStart w:id="14" w:name="_Toc164701855"/>
      <w:r>
        <w:t>Appendix A:</w:t>
      </w:r>
      <w:bookmarkEnd w:id="14"/>
    </w:p>
    <w:p w14:paraId="0D559B8D" w14:textId="77777777" w:rsidR="00062271" w:rsidRDefault="00062271" w:rsidP="00062271">
      <w:pPr>
        <w:pStyle w:val="Content"/>
        <w:rPr>
          <w:color w:val="auto"/>
        </w:rPr>
      </w:pPr>
      <w:r w:rsidRPr="007F6EF2">
        <w:rPr>
          <w:noProof/>
          <w:color w:val="auto"/>
        </w:rPr>
        <w:drawing>
          <wp:inline distT="0" distB="0" distL="0" distR="0" wp14:anchorId="4A4FAE16" wp14:editId="6DD64C65">
            <wp:extent cx="6309360" cy="2763520"/>
            <wp:effectExtent l="0" t="0" r="0" b="0"/>
            <wp:docPr id="79211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12007" name=""/>
                    <pic:cNvPicPr/>
                  </pic:nvPicPr>
                  <pic:blipFill>
                    <a:blip r:embed="rId17"/>
                    <a:stretch>
                      <a:fillRect/>
                    </a:stretch>
                  </pic:blipFill>
                  <pic:spPr>
                    <a:xfrm>
                      <a:off x="0" y="0"/>
                      <a:ext cx="6309360" cy="2763520"/>
                    </a:xfrm>
                    <a:prstGeom prst="rect">
                      <a:avLst/>
                    </a:prstGeom>
                  </pic:spPr>
                </pic:pic>
              </a:graphicData>
            </a:graphic>
          </wp:inline>
        </w:drawing>
      </w:r>
    </w:p>
    <w:p w14:paraId="283D207A" w14:textId="77777777" w:rsidR="00062271" w:rsidRDefault="00062271" w:rsidP="00062271">
      <w:pPr>
        <w:pStyle w:val="Content"/>
        <w:rPr>
          <w:color w:val="auto"/>
        </w:rPr>
      </w:pPr>
      <w:r w:rsidRPr="0047762B">
        <w:rPr>
          <w:noProof/>
          <w:color w:val="auto"/>
        </w:rPr>
        <w:drawing>
          <wp:inline distT="0" distB="0" distL="0" distR="0" wp14:anchorId="513DA6B1" wp14:editId="4530B2A3">
            <wp:extent cx="1845602" cy="1452622"/>
            <wp:effectExtent l="0" t="0" r="2540" b="0"/>
            <wp:docPr id="554302961" name="Picture 1" descr="A screenshot of a 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2961" name="Picture 1" descr="A screenshot of a mail&#10;&#10;Description automatically generated"/>
                    <pic:cNvPicPr/>
                  </pic:nvPicPr>
                  <pic:blipFill>
                    <a:blip r:embed="rId18"/>
                    <a:stretch>
                      <a:fillRect/>
                    </a:stretch>
                  </pic:blipFill>
                  <pic:spPr>
                    <a:xfrm>
                      <a:off x="0" y="0"/>
                      <a:ext cx="1848582" cy="1454968"/>
                    </a:xfrm>
                    <a:prstGeom prst="rect">
                      <a:avLst/>
                    </a:prstGeom>
                  </pic:spPr>
                </pic:pic>
              </a:graphicData>
            </a:graphic>
          </wp:inline>
        </w:drawing>
      </w:r>
    </w:p>
    <w:p w14:paraId="7295B0FC" w14:textId="77777777" w:rsidR="008F42CD" w:rsidRDefault="008F42CD" w:rsidP="00062271">
      <w:pPr>
        <w:pStyle w:val="Content"/>
        <w:rPr>
          <w:color w:val="auto"/>
        </w:rPr>
      </w:pPr>
    </w:p>
    <w:p w14:paraId="4F34A7CF" w14:textId="77777777" w:rsidR="008F42CD" w:rsidRDefault="008F42CD" w:rsidP="00062271">
      <w:pPr>
        <w:pStyle w:val="Content"/>
        <w:rPr>
          <w:color w:val="auto"/>
        </w:rPr>
      </w:pPr>
    </w:p>
    <w:p w14:paraId="25307984" w14:textId="77777777" w:rsidR="008F42CD" w:rsidRDefault="008F42CD" w:rsidP="00062271">
      <w:pPr>
        <w:pStyle w:val="Content"/>
        <w:rPr>
          <w:color w:val="auto"/>
        </w:rPr>
      </w:pPr>
    </w:p>
    <w:p w14:paraId="0C64B411" w14:textId="77777777" w:rsidR="008F42CD" w:rsidRDefault="008F42CD" w:rsidP="00062271">
      <w:pPr>
        <w:pStyle w:val="Content"/>
        <w:rPr>
          <w:color w:val="auto"/>
        </w:rPr>
      </w:pPr>
    </w:p>
    <w:p w14:paraId="13388CC2" w14:textId="77777777" w:rsidR="008F42CD" w:rsidRDefault="008F42CD" w:rsidP="00062271">
      <w:pPr>
        <w:pStyle w:val="Content"/>
        <w:rPr>
          <w:color w:val="auto"/>
        </w:rPr>
      </w:pPr>
    </w:p>
    <w:p w14:paraId="767229EA" w14:textId="77777777" w:rsidR="008F42CD" w:rsidRDefault="008F42CD" w:rsidP="00062271">
      <w:pPr>
        <w:pStyle w:val="Content"/>
        <w:rPr>
          <w:color w:val="auto"/>
        </w:rPr>
      </w:pPr>
    </w:p>
    <w:p w14:paraId="7BCD54CF" w14:textId="77777777" w:rsidR="008F42CD" w:rsidRDefault="008F42CD" w:rsidP="00062271">
      <w:pPr>
        <w:pStyle w:val="Content"/>
        <w:rPr>
          <w:color w:val="auto"/>
        </w:rPr>
      </w:pPr>
    </w:p>
    <w:p w14:paraId="7C0A0F9B" w14:textId="77777777" w:rsidR="008F42CD" w:rsidRDefault="008F42CD" w:rsidP="00062271">
      <w:pPr>
        <w:pStyle w:val="Content"/>
        <w:rPr>
          <w:color w:val="auto"/>
        </w:rPr>
      </w:pPr>
    </w:p>
    <w:p w14:paraId="799FE562" w14:textId="77777777" w:rsidR="00007C95" w:rsidRDefault="00007C95" w:rsidP="00062271">
      <w:pPr>
        <w:pStyle w:val="Content"/>
        <w:rPr>
          <w:color w:val="auto"/>
        </w:rPr>
      </w:pPr>
    </w:p>
    <w:p w14:paraId="2BA8B790" w14:textId="77777777" w:rsidR="00007C95" w:rsidRDefault="00007C95" w:rsidP="00062271">
      <w:pPr>
        <w:pStyle w:val="Content"/>
        <w:rPr>
          <w:color w:val="auto"/>
        </w:rPr>
      </w:pPr>
    </w:p>
    <w:p w14:paraId="4C13C143" w14:textId="77777777" w:rsidR="00062271" w:rsidRDefault="00062271" w:rsidP="00062271">
      <w:pPr>
        <w:pStyle w:val="Content"/>
        <w:rPr>
          <w:color w:val="auto"/>
        </w:rPr>
      </w:pPr>
    </w:p>
    <w:p w14:paraId="2CE9F21F" w14:textId="77777777" w:rsidR="00062271" w:rsidRDefault="00062271" w:rsidP="00062271">
      <w:pPr>
        <w:pStyle w:val="Heading2"/>
      </w:pPr>
      <w:bookmarkStart w:id="15" w:name="_Toc164701856"/>
      <w:r>
        <w:lastRenderedPageBreak/>
        <w:t>Appendix B:</w:t>
      </w:r>
      <w:bookmarkEnd w:id="15"/>
    </w:p>
    <w:p w14:paraId="359E5581" w14:textId="2DF21493" w:rsidR="00A12451" w:rsidRPr="00A12451" w:rsidRDefault="00A12451" w:rsidP="00A12451">
      <w:pPr>
        <w:rPr>
          <w:b w:val="0"/>
          <w:bCs/>
          <w:u w:val="single"/>
        </w:rPr>
      </w:pPr>
      <w:r w:rsidRPr="00A12451">
        <w:rPr>
          <w:b w:val="0"/>
          <w:bCs/>
          <w:u w:val="single"/>
        </w:rPr>
        <w:t>Table B1:</w:t>
      </w:r>
    </w:p>
    <w:p w14:paraId="25FA4D61" w14:textId="0A526E09" w:rsidR="00062271" w:rsidRDefault="00D07717" w:rsidP="00062271">
      <w:pPr>
        <w:pStyle w:val="Content"/>
        <w:rPr>
          <w:color w:val="auto"/>
        </w:rPr>
      </w:pPr>
      <w:r w:rsidRPr="00D07717">
        <w:rPr>
          <w:noProof/>
          <w:color w:val="auto"/>
        </w:rPr>
        <w:drawing>
          <wp:inline distT="0" distB="0" distL="0" distR="0" wp14:anchorId="1753FCD4" wp14:editId="0CC2EF8F">
            <wp:extent cx="6309360" cy="2192655"/>
            <wp:effectExtent l="0" t="0" r="0" b="0"/>
            <wp:docPr id="1501764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64019" name="Picture 1" descr="A screenshot of a computer&#10;&#10;Description automatically generated"/>
                    <pic:cNvPicPr/>
                  </pic:nvPicPr>
                  <pic:blipFill>
                    <a:blip r:embed="rId19"/>
                    <a:stretch>
                      <a:fillRect/>
                    </a:stretch>
                  </pic:blipFill>
                  <pic:spPr>
                    <a:xfrm>
                      <a:off x="0" y="0"/>
                      <a:ext cx="6309360" cy="2192655"/>
                    </a:xfrm>
                    <a:prstGeom prst="rect">
                      <a:avLst/>
                    </a:prstGeom>
                  </pic:spPr>
                </pic:pic>
              </a:graphicData>
            </a:graphic>
          </wp:inline>
        </w:drawing>
      </w:r>
    </w:p>
    <w:p w14:paraId="5765E217" w14:textId="01CE1198" w:rsidR="00A12451" w:rsidRPr="00A12451" w:rsidRDefault="00A12451" w:rsidP="00A12451">
      <w:pPr>
        <w:rPr>
          <w:b w:val="0"/>
          <w:bCs/>
          <w:u w:val="single"/>
        </w:rPr>
      </w:pPr>
      <w:r w:rsidRPr="00A12451">
        <w:rPr>
          <w:b w:val="0"/>
          <w:bCs/>
          <w:u w:val="single"/>
        </w:rPr>
        <w:t>Table B</w:t>
      </w:r>
      <w:r>
        <w:rPr>
          <w:b w:val="0"/>
          <w:bCs/>
          <w:u w:val="single"/>
        </w:rPr>
        <w:t>2</w:t>
      </w:r>
      <w:r w:rsidRPr="00A12451">
        <w:rPr>
          <w:b w:val="0"/>
          <w:bCs/>
          <w:u w:val="single"/>
        </w:rPr>
        <w:t>:</w:t>
      </w:r>
    </w:p>
    <w:p w14:paraId="0E774BF9" w14:textId="77777777" w:rsidR="00062271" w:rsidRDefault="00062271" w:rsidP="00062271">
      <w:pPr>
        <w:pStyle w:val="Content"/>
        <w:rPr>
          <w:color w:val="auto"/>
        </w:rPr>
      </w:pPr>
      <w:r w:rsidRPr="0047762B">
        <w:rPr>
          <w:noProof/>
          <w:color w:val="auto"/>
        </w:rPr>
        <w:drawing>
          <wp:inline distT="0" distB="0" distL="0" distR="0" wp14:anchorId="35BB8E8C" wp14:editId="20E63140">
            <wp:extent cx="3720711" cy="2425700"/>
            <wp:effectExtent l="0" t="0" r="0" b="0"/>
            <wp:docPr id="205871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2616" name="Picture 1" descr="A screenshot of a computer&#10;&#10;Description automatically generated"/>
                    <pic:cNvPicPr/>
                  </pic:nvPicPr>
                  <pic:blipFill>
                    <a:blip r:embed="rId20"/>
                    <a:stretch>
                      <a:fillRect/>
                    </a:stretch>
                  </pic:blipFill>
                  <pic:spPr>
                    <a:xfrm>
                      <a:off x="0" y="0"/>
                      <a:ext cx="3730532" cy="2432103"/>
                    </a:xfrm>
                    <a:prstGeom prst="rect">
                      <a:avLst/>
                    </a:prstGeom>
                  </pic:spPr>
                </pic:pic>
              </a:graphicData>
            </a:graphic>
          </wp:inline>
        </w:drawing>
      </w:r>
    </w:p>
    <w:p w14:paraId="064B581D" w14:textId="37ECEB5E" w:rsidR="00A12451" w:rsidRPr="00A12451" w:rsidRDefault="00A12451" w:rsidP="00A12451">
      <w:pPr>
        <w:rPr>
          <w:b w:val="0"/>
          <w:bCs/>
          <w:u w:val="single"/>
        </w:rPr>
      </w:pPr>
      <w:r w:rsidRPr="00A12451">
        <w:rPr>
          <w:b w:val="0"/>
          <w:bCs/>
          <w:u w:val="single"/>
        </w:rPr>
        <w:t>Table B</w:t>
      </w:r>
      <w:r>
        <w:rPr>
          <w:b w:val="0"/>
          <w:bCs/>
          <w:u w:val="single"/>
        </w:rPr>
        <w:t>3</w:t>
      </w:r>
      <w:r w:rsidRPr="00A12451">
        <w:rPr>
          <w:b w:val="0"/>
          <w:bCs/>
          <w:u w:val="single"/>
        </w:rPr>
        <w:t>:</w:t>
      </w:r>
    </w:p>
    <w:p w14:paraId="39797BA1" w14:textId="4F05355A" w:rsidR="009C36AA" w:rsidRPr="008F42CD" w:rsidRDefault="009B1FEC" w:rsidP="006E51B1">
      <w:pPr>
        <w:pStyle w:val="Content"/>
        <w:rPr>
          <w:color w:val="auto"/>
        </w:rPr>
      </w:pPr>
      <w:r w:rsidRPr="009B1FEC">
        <w:rPr>
          <w:noProof/>
          <w:color w:val="auto"/>
        </w:rPr>
        <w:drawing>
          <wp:inline distT="0" distB="0" distL="0" distR="0" wp14:anchorId="15DC9FEE" wp14:editId="474C07B7">
            <wp:extent cx="5368385" cy="2260600"/>
            <wp:effectExtent l="0" t="0" r="3810" b="6350"/>
            <wp:docPr id="178371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13851" name=""/>
                    <pic:cNvPicPr/>
                  </pic:nvPicPr>
                  <pic:blipFill>
                    <a:blip r:embed="rId21"/>
                    <a:stretch>
                      <a:fillRect/>
                    </a:stretch>
                  </pic:blipFill>
                  <pic:spPr>
                    <a:xfrm>
                      <a:off x="0" y="0"/>
                      <a:ext cx="5375744" cy="2263699"/>
                    </a:xfrm>
                    <a:prstGeom prst="rect">
                      <a:avLst/>
                    </a:prstGeom>
                  </pic:spPr>
                </pic:pic>
              </a:graphicData>
            </a:graphic>
          </wp:inline>
        </w:drawing>
      </w:r>
    </w:p>
    <w:sectPr w:rsidR="009C36AA" w:rsidRPr="008F42CD" w:rsidSect="004D1A43">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717CE" w14:textId="77777777" w:rsidR="004D1A43" w:rsidRDefault="004D1A43">
      <w:r>
        <w:separator/>
      </w:r>
    </w:p>
    <w:p w14:paraId="2599134D" w14:textId="77777777" w:rsidR="004D1A43" w:rsidRDefault="004D1A43"/>
  </w:endnote>
  <w:endnote w:type="continuationSeparator" w:id="0">
    <w:p w14:paraId="463EA741" w14:textId="77777777" w:rsidR="004D1A43" w:rsidRDefault="004D1A43">
      <w:r>
        <w:continuationSeparator/>
      </w:r>
    </w:p>
    <w:p w14:paraId="6CA334F6" w14:textId="77777777" w:rsidR="004D1A43" w:rsidRDefault="004D1A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D602" w14:textId="6435FCD4" w:rsidR="00C13A4A" w:rsidRDefault="00C13A4A" w:rsidP="008E3F4E">
    <w:pPr>
      <w:pStyle w:val="Footer"/>
    </w:pPr>
  </w:p>
  <w:p w14:paraId="7AB8E7E3" w14:textId="77777777" w:rsidR="00C13A4A" w:rsidRDefault="00C13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9729531"/>
      <w:docPartObj>
        <w:docPartGallery w:val="Page Numbers (Bottom of Page)"/>
        <w:docPartUnique/>
      </w:docPartObj>
    </w:sdtPr>
    <w:sdtEndPr>
      <w:rPr>
        <w:noProof/>
      </w:rPr>
    </w:sdtEndPr>
    <w:sdtContent>
      <w:p w14:paraId="2739D9A4" w14:textId="77777777" w:rsidR="008E3F4E" w:rsidRDefault="008E3F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5F2AAA" w14:textId="77777777" w:rsidR="008E3F4E" w:rsidRDefault="008E3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C52F7" w14:textId="77777777" w:rsidR="004D1A43" w:rsidRDefault="004D1A43">
      <w:r>
        <w:separator/>
      </w:r>
    </w:p>
    <w:p w14:paraId="1AA7AE64" w14:textId="77777777" w:rsidR="004D1A43" w:rsidRDefault="004D1A43"/>
  </w:footnote>
  <w:footnote w:type="continuationSeparator" w:id="0">
    <w:p w14:paraId="1D238C8F" w14:textId="77777777" w:rsidR="004D1A43" w:rsidRDefault="004D1A43">
      <w:r>
        <w:continuationSeparator/>
      </w:r>
    </w:p>
    <w:p w14:paraId="77D413E6" w14:textId="77777777" w:rsidR="004D1A43" w:rsidRDefault="004D1A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B644CFA" w14:textId="77777777" w:rsidTr="00D077E9">
      <w:trPr>
        <w:trHeight w:val="978"/>
      </w:trPr>
      <w:tc>
        <w:tcPr>
          <w:tcW w:w="9990" w:type="dxa"/>
          <w:tcBorders>
            <w:top w:val="nil"/>
            <w:left w:val="nil"/>
            <w:bottom w:val="single" w:sz="36" w:space="0" w:color="34ABA2" w:themeColor="accent3"/>
            <w:right w:val="nil"/>
          </w:tcBorders>
        </w:tcPr>
        <w:p w14:paraId="6557FBD0" w14:textId="77777777" w:rsidR="00D077E9" w:rsidRDefault="00D077E9">
          <w:pPr>
            <w:pStyle w:val="Header"/>
          </w:pPr>
        </w:p>
      </w:tc>
    </w:tr>
  </w:tbl>
  <w:p w14:paraId="51E9FAA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533B36"/>
    <w:multiLevelType w:val="hybridMultilevel"/>
    <w:tmpl w:val="8C1E01E8"/>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 w15:restartNumberingAfterBreak="0">
    <w:nsid w:val="23FE6DC9"/>
    <w:multiLevelType w:val="hybridMultilevel"/>
    <w:tmpl w:val="2E0626C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4A367BA"/>
    <w:multiLevelType w:val="hybridMultilevel"/>
    <w:tmpl w:val="E3E206F0"/>
    <w:lvl w:ilvl="0" w:tplc="9668B9F8">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DD534E9"/>
    <w:multiLevelType w:val="hybridMultilevel"/>
    <w:tmpl w:val="F87C56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99566371">
    <w:abstractNumId w:val="0"/>
  </w:num>
  <w:num w:numId="2" w16cid:durableId="1500384566">
    <w:abstractNumId w:val="3"/>
  </w:num>
  <w:num w:numId="3" w16cid:durableId="2107573953">
    <w:abstractNumId w:val="2"/>
  </w:num>
  <w:num w:numId="4" w16cid:durableId="105975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30B"/>
    <w:rsid w:val="0000531F"/>
    <w:rsid w:val="00005D32"/>
    <w:rsid w:val="00007C95"/>
    <w:rsid w:val="000165B8"/>
    <w:rsid w:val="00023776"/>
    <w:rsid w:val="0002482E"/>
    <w:rsid w:val="00026446"/>
    <w:rsid w:val="000308D6"/>
    <w:rsid w:val="00030DB4"/>
    <w:rsid w:val="00035814"/>
    <w:rsid w:val="00042082"/>
    <w:rsid w:val="000425BF"/>
    <w:rsid w:val="000479FB"/>
    <w:rsid w:val="00047A42"/>
    <w:rsid w:val="0005003E"/>
    <w:rsid w:val="00050324"/>
    <w:rsid w:val="00054D73"/>
    <w:rsid w:val="00055A8C"/>
    <w:rsid w:val="00056C92"/>
    <w:rsid w:val="00062271"/>
    <w:rsid w:val="000665C9"/>
    <w:rsid w:val="000670C6"/>
    <w:rsid w:val="00071628"/>
    <w:rsid w:val="000752D4"/>
    <w:rsid w:val="000813D5"/>
    <w:rsid w:val="0008198A"/>
    <w:rsid w:val="00083AF4"/>
    <w:rsid w:val="0008405E"/>
    <w:rsid w:val="0008698F"/>
    <w:rsid w:val="00091DCE"/>
    <w:rsid w:val="0009274C"/>
    <w:rsid w:val="00094861"/>
    <w:rsid w:val="00095031"/>
    <w:rsid w:val="00095C97"/>
    <w:rsid w:val="000A0150"/>
    <w:rsid w:val="000A4AB5"/>
    <w:rsid w:val="000A5F1C"/>
    <w:rsid w:val="000A660F"/>
    <w:rsid w:val="000B0504"/>
    <w:rsid w:val="000B1C76"/>
    <w:rsid w:val="000B2707"/>
    <w:rsid w:val="000C3488"/>
    <w:rsid w:val="000C4CB3"/>
    <w:rsid w:val="000C7265"/>
    <w:rsid w:val="000D26C8"/>
    <w:rsid w:val="000D35D3"/>
    <w:rsid w:val="000D45A9"/>
    <w:rsid w:val="000D572A"/>
    <w:rsid w:val="000D5C31"/>
    <w:rsid w:val="000D6100"/>
    <w:rsid w:val="000E010E"/>
    <w:rsid w:val="000E0F89"/>
    <w:rsid w:val="000E1601"/>
    <w:rsid w:val="000E22DC"/>
    <w:rsid w:val="000E3062"/>
    <w:rsid w:val="000E63C9"/>
    <w:rsid w:val="000F65D3"/>
    <w:rsid w:val="00100E2C"/>
    <w:rsid w:val="00103551"/>
    <w:rsid w:val="001116E7"/>
    <w:rsid w:val="001137E4"/>
    <w:rsid w:val="00125139"/>
    <w:rsid w:val="001252EE"/>
    <w:rsid w:val="00130E9D"/>
    <w:rsid w:val="00132B44"/>
    <w:rsid w:val="0013339E"/>
    <w:rsid w:val="00143CBE"/>
    <w:rsid w:val="00144165"/>
    <w:rsid w:val="00150A6D"/>
    <w:rsid w:val="001546B3"/>
    <w:rsid w:val="00154FDC"/>
    <w:rsid w:val="001568DE"/>
    <w:rsid w:val="00157095"/>
    <w:rsid w:val="00157654"/>
    <w:rsid w:val="00160012"/>
    <w:rsid w:val="00162118"/>
    <w:rsid w:val="0016737B"/>
    <w:rsid w:val="00170309"/>
    <w:rsid w:val="00170E47"/>
    <w:rsid w:val="00180CC9"/>
    <w:rsid w:val="0018255D"/>
    <w:rsid w:val="00185B35"/>
    <w:rsid w:val="001953B0"/>
    <w:rsid w:val="001969F4"/>
    <w:rsid w:val="00197C94"/>
    <w:rsid w:val="001B23A1"/>
    <w:rsid w:val="001B2FA6"/>
    <w:rsid w:val="001B656B"/>
    <w:rsid w:val="001C3F81"/>
    <w:rsid w:val="001C608F"/>
    <w:rsid w:val="001C7808"/>
    <w:rsid w:val="001C7CCF"/>
    <w:rsid w:val="001D07D8"/>
    <w:rsid w:val="001D5758"/>
    <w:rsid w:val="001E0F6E"/>
    <w:rsid w:val="001E15B0"/>
    <w:rsid w:val="001E2A4A"/>
    <w:rsid w:val="001E2F9F"/>
    <w:rsid w:val="001E3F58"/>
    <w:rsid w:val="001E5686"/>
    <w:rsid w:val="001E5D1A"/>
    <w:rsid w:val="001F2BC8"/>
    <w:rsid w:val="001F365F"/>
    <w:rsid w:val="001F5CD4"/>
    <w:rsid w:val="001F5E68"/>
    <w:rsid w:val="001F5F6B"/>
    <w:rsid w:val="001F606B"/>
    <w:rsid w:val="00200A5C"/>
    <w:rsid w:val="00201A3C"/>
    <w:rsid w:val="00214F1A"/>
    <w:rsid w:val="00223623"/>
    <w:rsid w:val="00223A0B"/>
    <w:rsid w:val="00223DE9"/>
    <w:rsid w:val="00225E7F"/>
    <w:rsid w:val="00230126"/>
    <w:rsid w:val="002306A1"/>
    <w:rsid w:val="002315B0"/>
    <w:rsid w:val="00233F91"/>
    <w:rsid w:val="00234D83"/>
    <w:rsid w:val="00236A72"/>
    <w:rsid w:val="00243C67"/>
    <w:rsid w:val="00243D9F"/>
    <w:rsid w:val="00243EBC"/>
    <w:rsid w:val="00246A35"/>
    <w:rsid w:val="00255260"/>
    <w:rsid w:val="00261328"/>
    <w:rsid w:val="00263769"/>
    <w:rsid w:val="00265EA9"/>
    <w:rsid w:val="00266801"/>
    <w:rsid w:val="00266D5F"/>
    <w:rsid w:val="0026754C"/>
    <w:rsid w:val="002707E7"/>
    <w:rsid w:val="00273033"/>
    <w:rsid w:val="0027436B"/>
    <w:rsid w:val="00276CDC"/>
    <w:rsid w:val="00276FC1"/>
    <w:rsid w:val="002770CF"/>
    <w:rsid w:val="00280B58"/>
    <w:rsid w:val="00283D3D"/>
    <w:rsid w:val="00284348"/>
    <w:rsid w:val="002873BC"/>
    <w:rsid w:val="00294471"/>
    <w:rsid w:val="00296043"/>
    <w:rsid w:val="002A33D2"/>
    <w:rsid w:val="002B2ED3"/>
    <w:rsid w:val="002C4416"/>
    <w:rsid w:val="002C54B2"/>
    <w:rsid w:val="002C57A4"/>
    <w:rsid w:val="002C7828"/>
    <w:rsid w:val="002D11EF"/>
    <w:rsid w:val="002E5CF2"/>
    <w:rsid w:val="002F046F"/>
    <w:rsid w:val="002F1F36"/>
    <w:rsid w:val="002F51F5"/>
    <w:rsid w:val="00303B72"/>
    <w:rsid w:val="00306959"/>
    <w:rsid w:val="003112CA"/>
    <w:rsid w:val="00312137"/>
    <w:rsid w:val="00312B9B"/>
    <w:rsid w:val="00313FA7"/>
    <w:rsid w:val="0031522C"/>
    <w:rsid w:val="00316893"/>
    <w:rsid w:val="00320452"/>
    <w:rsid w:val="0032290A"/>
    <w:rsid w:val="003232C0"/>
    <w:rsid w:val="00323484"/>
    <w:rsid w:val="00323D8C"/>
    <w:rsid w:val="00325CF8"/>
    <w:rsid w:val="00327AAE"/>
    <w:rsid w:val="00330359"/>
    <w:rsid w:val="003310C5"/>
    <w:rsid w:val="003337C5"/>
    <w:rsid w:val="00334661"/>
    <w:rsid w:val="0033629C"/>
    <w:rsid w:val="0033762F"/>
    <w:rsid w:val="00340AE9"/>
    <w:rsid w:val="00346E95"/>
    <w:rsid w:val="003472C2"/>
    <w:rsid w:val="00361246"/>
    <w:rsid w:val="00361BA4"/>
    <w:rsid w:val="003655BE"/>
    <w:rsid w:val="00366C7E"/>
    <w:rsid w:val="003675EF"/>
    <w:rsid w:val="003716A7"/>
    <w:rsid w:val="00377E75"/>
    <w:rsid w:val="00380AF0"/>
    <w:rsid w:val="00384EA3"/>
    <w:rsid w:val="00386C34"/>
    <w:rsid w:val="00390773"/>
    <w:rsid w:val="003A3344"/>
    <w:rsid w:val="003A39A1"/>
    <w:rsid w:val="003A435E"/>
    <w:rsid w:val="003A5B62"/>
    <w:rsid w:val="003B0FE6"/>
    <w:rsid w:val="003B3250"/>
    <w:rsid w:val="003B4940"/>
    <w:rsid w:val="003B4CE2"/>
    <w:rsid w:val="003C001B"/>
    <w:rsid w:val="003C0847"/>
    <w:rsid w:val="003C2191"/>
    <w:rsid w:val="003D18DA"/>
    <w:rsid w:val="003D3863"/>
    <w:rsid w:val="003D3C08"/>
    <w:rsid w:val="003E3D73"/>
    <w:rsid w:val="003E499E"/>
    <w:rsid w:val="003E5054"/>
    <w:rsid w:val="003E5C60"/>
    <w:rsid w:val="003F168D"/>
    <w:rsid w:val="0040266E"/>
    <w:rsid w:val="00402E7C"/>
    <w:rsid w:val="004078DA"/>
    <w:rsid w:val="004110DE"/>
    <w:rsid w:val="004210FA"/>
    <w:rsid w:val="004232C6"/>
    <w:rsid w:val="00426653"/>
    <w:rsid w:val="00437563"/>
    <w:rsid w:val="00437CF9"/>
    <w:rsid w:val="00437DBA"/>
    <w:rsid w:val="0044085A"/>
    <w:rsid w:val="00441272"/>
    <w:rsid w:val="00445B3F"/>
    <w:rsid w:val="004524C4"/>
    <w:rsid w:val="004528C6"/>
    <w:rsid w:val="00460929"/>
    <w:rsid w:val="0047250A"/>
    <w:rsid w:val="0047762B"/>
    <w:rsid w:val="0048088F"/>
    <w:rsid w:val="00481377"/>
    <w:rsid w:val="004817EF"/>
    <w:rsid w:val="00486D6A"/>
    <w:rsid w:val="004875C8"/>
    <w:rsid w:val="00492A79"/>
    <w:rsid w:val="004A09DA"/>
    <w:rsid w:val="004A0E6E"/>
    <w:rsid w:val="004A5697"/>
    <w:rsid w:val="004B1AB7"/>
    <w:rsid w:val="004B21A5"/>
    <w:rsid w:val="004B49D9"/>
    <w:rsid w:val="004B69D7"/>
    <w:rsid w:val="004B736C"/>
    <w:rsid w:val="004B7CF4"/>
    <w:rsid w:val="004C28CC"/>
    <w:rsid w:val="004C66AF"/>
    <w:rsid w:val="004C6740"/>
    <w:rsid w:val="004D1A43"/>
    <w:rsid w:val="004D2628"/>
    <w:rsid w:val="004F5459"/>
    <w:rsid w:val="004F5DFF"/>
    <w:rsid w:val="004F6497"/>
    <w:rsid w:val="005037F0"/>
    <w:rsid w:val="005046B8"/>
    <w:rsid w:val="00505499"/>
    <w:rsid w:val="005055D8"/>
    <w:rsid w:val="0050594C"/>
    <w:rsid w:val="005067F9"/>
    <w:rsid w:val="005077FF"/>
    <w:rsid w:val="00515896"/>
    <w:rsid w:val="00516A86"/>
    <w:rsid w:val="005213F9"/>
    <w:rsid w:val="005226AB"/>
    <w:rsid w:val="0052605E"/>
    <w:rsid w:val="005275F6"/>
    <w:rsid w:val="00527E39"/>
    <w:rsid w:val="005327E4"/>
    <w:rsid w:val="005359C2"/>
    <w:rsid w:val="00535E8C"/>
    <w:rsid w:val="00546DB3"/>
    <w:rsid w:val="0055447B"/>
    <w:rsid w:val="005601F9"/>
    <w:rsid w:val="00563FA1"/>
    <w:rsid w:val="005643B2"/>
    <w:rsid w:val="00566FE2"/>
    <w:rsid w:val="00567278"/>
    <w:rsid w:val="00571A55"/>
    <w:rsid w:val="00572102"/>
    <w:rsid w:val="0057281D"/>
    <w:rsid w:val="00573315"/>
    <w:rsid w:val="00576C62"/>
    <w:rsid w:val="0059215E"/>
    <w:rsid w:val="005954D6"/>
    <w:rsid w:val="0059624A"/>
    <w:rsid w:val="005A10FE"/>
    <w:rsid w:val="005A2739"/>
    <w:rsid w:val="005A5612"/>
    <w:rsid w:val="005B1AF7"/>
    <w:rsid w:val="005B35A0"/>
    <w:rsid w:val="005C1BC4"/>
    <w:rsid w:val="005C4EE5"/>
    <w:rsid w:val="005D0065"/>
    <w:rsid w:val="005D1F70"/>
    <w:rsid w:val="005D475C"/>
    <w:rsid w:val="005D4974"/>
    <w:rsid w:val="005D60E0"/>
    <w:rsid w:val="005D6DEF"/>
    <w:rsid w:val="005F1BB0"/>
    <w:rsid w:val="005F5511"/>
    <w:rsid w:val="005F6A08"/>
    <w:rsid w:val="005F7C8F"/>
    <w:rsid w:val="00602C6E"/>
    <w:rsid w:val="00603720"/>
    <w:rsid w:val="00605C83"/>
    <w:rsid w:val="00606F28"/>
    <w:rsid w:val="006107AF"/>
    <w:rsid w:val="00610C38"/>
    <w:rsid w:val="006118B0"/>
    <w:rsid w:val="00615499"/>
    <w:rsid w:val="0061555A"/>
    <w:rsid w:val="00623094"/>
    <w:rsid w:val="0062531C"/>
    <w:rsid w:val="006271E3"/>
    <w:rsid w:val="00630853"/>
    <w:rsid w:val="00631874"/>
    <w:rsid w:val="00631E5A"/>
    <w:rsid w:val="00633AC9"/>
    <w:rsid w:val="006350F9"/>
    <w:rsid w:val="00636D2D"/>
    <w:rsid w:val="00637B89"/>
    <w:rsid w:val="00641312"/>
    <w:rsid w:val="00641774"/>
    <w:rsid w:val="006428B9"/>
    <w:rsid w:val="0064290E"/>
    <w:rsid w:val="00644603"/>
    <w:rsid w:val="00647B41"/>
    <w:rsid w:val="00651BCF"/>
    <w:rsid w:val="00652155"/>
    <w:rsid w:val="00656C4D"/>
    <w:rsid w:val="00657D01"/>
    <w:rsid w:val="00663F6F"/>
    <w:rsid w:val="006671AF"/>
    <w:rsid w:val="00676850"/>
    <w:rsid w:val="0068258A"/>
    <w:rsid w:val="006825E4"/>
    <w:rsid w:val="00691112"/>
    <w:rsid w:val="00691622"/>
    <w:rsid w:val="00692F3B"/>
    <w:rsid w:val="0069382B"/>
    <w:rsid w:val="006950D5"/>
    <w:rsid w:val="006951FC"/>
    <w:rsid w:val="006A0EBE"/>
    <w:rsid w:val="006A56DB"/>
    <w:rsid w:val="006B5D4E"/>
    <w:rsid w:val="006C03D1"/>
    <w:rsid w:val="006C116D"/>
    <w:rsid w:val="006C588F"/>
    <w:rsid w:val="006D3AE5"/>
    <w:rsid w:val="006E1E2D"/>
    <w:rsid w:val="006E23AE"/>
    <w:rsid w:val="006E51B1"/>
    <w:rsid w:val="006E5716"/>
    <w:rsid w:val="00705D03"/>
    <w:rsid w:val="007139BA"/>
    <w:rsid w:val="00726C81"/>
    <w:rsid w:val="007302B3"/>
    <w:rsid w:val="00730733"/>
    <w:rsid w:val="00730E3A"/>
    <w:rsid w:val="007315C2"/>
    <w:rsid w:val="00736AAF"/>
    <w:rsid w:val="00741E87"/>
    <w:rsid w:val="007437B9"/>
    <w:rsid w:val="00751252"/>
    <w:rsid w:val="007527FB"/>
    <w:rsid w:val="0075344A"/>
    <w:rsid w:val="00753E76"/>
    <w:rsid w:val="00757E28"/>
    <w:rsid w:val="007621F9"/>
    <w:rsid w:val="00763E93"/>
    <w:rsid w:val="007655F2"/>
    <w:rsid w:val="00765B2A"/>
    <w:rsid w:val="00773C6B"/>
    <w:rsid w:val="00783A34"/>
    <w:rsid w:val="00787A51"/>
    <w:rsid w:val="007A593A"/>
    <w:rsid w:val="007A7109"/>
    <w:rsid w:val="007A763C"/>
    <w:rsid w:val="007A78A1"/>
    <w:rsid w:val="007B5CD1"/>
    <w:rsid w:val="007B6866"/>
    <w:rsid w:val="007C2F90"/>
    <w:rsid w:val="007C393C"/>
    <w:rsid w:val="007C521B"/>
    <w:rsid w:val="007C6B52"/>
    <w:rsid w:val="007C7A9D"/>
    <w:rsid w:val="007C7B46"/>
    <w:rsid w:val="007C7FBB"/>
    <w:rsid w:val="007D16C5"/>
    <w:rsid w:val="007D307E"/>
    <w:rsid w:val="007D3AC6"/>
    <w:rsid w:val="007D7615"/>
    <w:rsid w:val="007E0EAA"/>
    <w:rsid w:val="007E644E"/>
    <w:rsid w:val="007E7EF7"/>
    <w:rsid w:val="007F0DAD"/>
    <w:rsid w:val="007F2CD7"/>
    <w:rsid w:val="007F6C91"/>
    <w:rsid w:val="007F6EF2"/>
    <w:rsid w:val="008002D9"/>
    <w:rsid w:val="00806070"/>
    <w:rsid w:val="00806F29"/>
    <w:rsid w:val="00807905"/>
    <w:rsid w:val="0081165E"/>
    <w:rsid w:val="008132EF"/>
    <w:rsid w:val="008147D3"/>
    <w:rsid w:val="00817096"/>
    <w:rsid w:val="008218E3"/>
    <w:rsid w:val="00824965"/>
    <w:rsid w:val="0082540A"/>
    <w:rsid w:val="0082683B"/>
    <w:rsid w:val="00834ACC"/>
    <w:rsid w:val="008368A5"/>
    <w:rsid w:val="00837D20"/>
    <w:rsid w:val="0085022E"/>
    <w:rsid w:val="00855CC5"/>
    <w:rsid w:val="00857232"/>
    <w:rsid w:val="00862FE4"/>
    <w:rsid w:val="0086389A"/>
    <w:rsid w:val="00864643"/>
    <w:rsid w:val="00874AED"/>
    <w:rsid w:val="0087605E"/>
    <w:rsid w:val="0087699E"/>
    <w:rsid w:val="00882C88"/>
    <w:rsid w:val="00884419"/>
    <w:rsid w:val="00884D35"/>
    <w:rsid w:val="00885D52"/>
    <w:rsid w:val="00891D28"/>
    <w:rsid w:val="0089503B"/>
    <w:rsid w:val="008A579B"/>
    <w:rsid w:val="008A769F"/>
    <w:rsid w:val="008B0169"/>
    <w:rsid w:val="008B0CDB"/>
    <w:rsid w:val="008B19EA"/>
    <w:rsid w:val="008B1FEE"/>
    <w:rsid w:val="008B74AB"/>
    <w:rsid w:val="008C5246"/>
    <w:rsid w:val="008C6FAE"/>
    <w:rsid w:val="008C78D6"/>
    <w:rsid w:val="008E31E3"/>
    <w:rsid w:val="008E3F4E"/>
    <w:rsid w:val="008E3FFF"/>
    <w:rsid w:val="008E4C3C"/>
    <w:rsid w:val="008E6349"/>
    <w:rsid w:val="008E6B67"/>
    <w:rsid w:val="008E71D5"/>
    <w:rsid w:val="008F342A"/>
    <w:rsid w:val="008F42CD"/>
    <w:rsid w:val="008F5367"/>
    <w:rsid w:val="00903C32"/>
    <w:rsid w:val="00907760"/>
    <w:rsid w:val="00916B16"/>
    <w:rsid w:val="009173B9"/>
    <w:rsid w:val="009251A8"/>
    <w:rsid w:val="00927ED1"/>
    <w:rsid w:val="009332CB"/>
    <w:rsid w:val="0093335D"/>
    <w:rsid w:val="0093381D"/>
    <w:rsid w:val="00934997"/>
    <w:rsid w:val="0093613E"/>
    <w:rsid w:val="00936903"/>
    <w:rsid w:val="00943026"/>
    <w:rsid w:val="0095201F"/>
    <w:rsid w:val="00952487"/>
    <w:rsid w:val="00954347"/>
    <w:rsid w:val="0095777A"/>
    <w:rsid w:val="009626EA"/>
    <w:rsid w:val="00963820"/>
    <w:rsid w:val="009642C0"/>
    <w:rsid w:val="00965A0A"/>
    <w:rsid w:val="00966070"/>
    <w:rsid w:val="00966B81"/>
    <w:rsid w:val="009701BB"/>
    <w:rsid w:val="0097077A"/>
    <w:rsid w:val="00971994"/>
    <w:rsid w:val="00993DA9"/>
    <w:rsid w:val="009A3300"/>
    <w:rsid w:val="009A5C67"/>
    <w:rsid w:val="009A644A"/>
    <w:rsid w:val="009B1FEC"/>
    <w:rsid w:val="009B2C5E"/>
    <w:rsid w:val="009B38D1"/>
    <w:rsid w:val="009B630F"/>
    <w:rsid w:val="009C19D9"/>
    <w:rsid w:val="009C36AA"/>
    <w:rsid w:val="009C6A80"/>
    <w:rsid w:val="009C7720"/>
    <w:rsid w:val="009D29A8"/>
    <w:rsid w:val="009D6CDD"/>
    <w:rsid w:val="009E4B2C"/>
    <w:rsid w:val="009F3FB9"/>
    <w:rsid w:val="009F7F4C"/>
    <w:rsid w:val="00A0495C"/>
    <w:rsid w:val="00A0736B"/>
    <w:rsid w:val="00A12451"/>
    <w:rsid w:val="00A133C5"/>
    <w:rsid w:val="00A1427E"/>
    <w:rsid w:val="00A14C2A"/>
    <w:rsid w:val="00A16269"/>
    <w:rsid w:val="00A167A5"/>
    <w:rsid w:val="00A17726"/>
    <w:rsid w:val="00A230AA"/>
    <w:rsid w:val="00A232BB"/>
    <w:rsid w:val="00A23AFA"/>
    <w:rsid w:val="00A24119"/>
    <w:rsid w:val="00A253DF"/>
    <w:rsid w:val="00A31B3E"/>
    <w:rsid w:val="00A532F3"/>
    <w:rsid w:val="00A61E88"/>
    <w:rsid w:val="00A83583"/>
    <w:rsid w:val="00A84160"/>
    <w:rsid w:val="00A845C4"/>
    <w:rsid w:val="00A84627"/>
    <w:rsid w:val="00A8489E"/>
    <w:rsid w:val="00A84F08"/>
    <w:rsid w:val="00A8598E"/>
    <w:rsid w:val="00A95E95"/>
    <w:rsid w:val="00AA0C8F"/>
    <w:rsid w:val="00AA4457"/>
    <w:rsid w:val="00AB030B"/>
    <w:rsid w:val="00AB2085"/>
    <w:rsid w:val="00AB2CF4"/>
    <w:rsid w:val="00AB2DCB"/>
    <w:rsid w:val="00AC17F6"/>
    <w:rsid w:val="00AC29F3"/>
    <w:rsid w:val="00AC46AD"/>
    <w:rsid w:val="00AD02A7"/>
    <w:rsid w:val="00AD3602"/>
    <w:rsid w:val="00AD527C"/>
    <w:rsid w:val="00AE1E54"/>
    <w:rsid w:val="00AE6730"/>
    <w:rsid w:val="00AF1C8F"/>
    <w:rsid w:val="00AF227B"/>
    <w:rsid w:val="00AF2EC4"/>
    <w:rsid w:val="00AF4D0F"/>
    <w:rsid w:val="00B0271B"/>
    <w:rsid w:val="00B06234"/>
    <w:rsid w:val="00B2050C"/>
    <w:rsid w:val="00B20CE9"/>
    <w:rsid w:val="00B231E5"/>
    <w:rsid w:val="00B24BB0"/>
    <w:rsid w:val="00B24CEC"/>
    <w:rsid w:val="00B3028B"/>
    <w:rsid w:val="00B3122E"/>
    <w:rsid w:val="00B32B0D"/>
    <w:rsid w:val="00B3573F"/>
    <w:rsid w:val="00B36116"/>
    <w:rsid w:val="00B365E7"/>
    <w:rsid w:val="00B521A8"/>
    <w:rsid w:val="00B60AB6"/>
    <w:rsid w:val="00B623B8"/>
    <w:rsid w:val="00B63022"/>
    <w:rsid w:val="00B640C8"/>
    <w:rsid w:val="00B67A02"/>
    <w:rsid w:val="00B701A5"/>
    <w:rsid w:val="00B70FDE"/>
    <w:rsid w:val="00B723DE"/>
    <w:rsid w:val="00B72424"/>
    <w:rsid w:val="00B91594"/>
    <w:rsid w:val="00B9363C"/>
    <w:rsid w:val="00B93A4E"/>
    <w:rsid w:val="00BA0068"/>
    <w:rsid w:val="00BA0525"/>
    <w:rsid w:val="00BA239B"/>
    <w:rsid w:val="00BA502E"/>
    <w:rsid w:val="00BA5BAE"/>
    <w:rsid w:val="00BB3A66"/>
    <w:rsid w:val="00BB5C30"/>
    <w:rsid w:val="00BB73AB"/>
    <w:rsid w:val="00BB7FED"/>
    <w:rsid w:val="00BC22EB"/>
    <w:rsid w:val="00BC3257"/>
    <w:rsid w:val="00BC3A7D"/>
    <w:rsid w:val="00BC48D5"/>
    <w:rsid w:val="00BC4FC6"/>
    <w:rsid w:val="00BC5E98"/>
    <w:rsid w:val="00BC66D6"/>
    <w:rsid w:val="00BD23B7"/>
    <w:rsid w:val="00BD40D0"/>
    <w:rsid w:val="00BD4800"/>
    <w:rsid w:val="00BD536B"/>
    <w:rsid w:val="00BE43F5"/>
    <w:rsid w:val="00BF041A"/>
    <w:rsid w:val="00BF418A"/>
    <w:rsid w:val="00C004CC"/>
    <w:rsid w:val="00C02B87"/>
    <w:rsid w:val="00C11972"/>
    <w:rsid w:val="00C12944"/>
    <w:rsid w:val="00C12D27"/>
    <w:rsid w:val="00C13A4A"/>
    <w:rsid w:val="00C1734C"/>
    <w:rsid w:val="00C173AC"/>
    <w:rsid w:val="00C24835"/>
    <w:rsid w:val="00C25A06"/>
    <w:rsid w:val="00C26E7C"/>
    <w:rsid w:val="00C33715"/>
    <w:rsid w:val="00C35A1D"/>
    <w:rsid w:val="00C3729C"/>
    <w:rsid w:val="00C4086D"/>
    <w:rsid w:val="00C45369"/>
    <w:rsid w:val="00C467CF"/>
    <w:rsid w:val="00C46B1C"/>
    <w:rsid w:val="00C509CC"/>
    <w:rsid w:val="00C513F7"/>
    <w:rsid w:val="00C54FEA"/>
    <w:rsid w:val="00C5700E"/>
    <w:rsid w:val="00C63120"/>
    <w:rsid w:val="00C65130"/>
    <w:rsid w:val="00C65D5F"/>
    <w:rsid w:val="00C66C99"/>
    <w:rsid w:val="00C75ED3"/>
    <w:rsid w:val="00C77615"/>
    <w:rsid w:val="00C83157"/>
    <w:rsid w:val="00C83B91"/>
    <w:rsid w:val="00C87A08"/>
    <w:rsid w:val="00C91EE3"/>
    <w:rsid w:val="00C9525F"/>
    <w:rsid w:val="00C96345"/>
    <w:rsid w:val="00C963D0"/>
    <w:rsid w:val="00C9714F"/>
    <w:rsid w:val="00CA1798"/>
    <w:rsid w:val="00CA1896"/>
    <w:rsid w:val="00CA384A"/>
    <w:rsid w:val="00CA3D60"/>
    <w:rsid w:val="00CA6BFD"/>
    <w:rsid w:val="00CA6D3D"/>
    <w:rsid w:val="00CA7B93"/>
    <w:rsid w:val="00CB1BE4"/>
    <w:rsid w:val="00CB40CB"/>
    <w:rsid w:val="00CB5A88"/>
    <w:rsid w:val="00CB5B28"/>
    <w:rsid w:val="00CB5FD3"/>
    <w:rsid w:val="00CC0343"/>
    <w:rsid w:val="00CC0868"/>
    <w:rsid w:val="00CC0A69"/>
    <w:rsid w:val="00CC318D"/>
    <w:rsid w:val="00CC4D47"/>
    <w:rsid w:val="00CD003F"/>
    <w:rsid w:val="00CD69ED"/>
    <w:rsid w:val="00CE361F"/>
    <w:rsid w:val="00CE42C6"/>
    <w:rsid w:val="00CF4960"/>
    <w:rsid w:val="00CF5371"/>
    <w:rsid w:val="00CF5A4F"/>
    <w:rsid w:val="00D01A7A"/>
    <w:rsid w:val="00D0323A"/>
    <w:rsid w:val="00D0559F"/>
    <w:rsid w:val="00D06F22"/>
    <w:rsid w:val="00D07367"/>
    <w:rsid w:val="00D07717"/>
    <w:rsid w:val="00D077E9"/>
    <w:rsid w:val="00D07C5E"/>
    <w:rsid w:val="00D11B7F"/>
    <w:rsid w:val="00D13268"/>
    <w:rsid w:val="00D13C88"/>
    <w:rsid w:val="00D1531C"/>
    <w:rsid w:val="00D17AAF"/>
    <w:rsid w:val="00D23134"/>
    <w:rsid w:val="00D24175"/>
    <w:rsid w:val="00D24299"/>
    <w:rsid w:val="00D27E6A"/>
    <w:rsid w:val="00D30551"/>
    <w:rsid w:val="00D3107F"/>
    <w:rsid w:val="00D33515"/>
    <w:rsid w:val="00D3448A"/>
    <w:rsid w:val="00D35095"/>
    <w:rsid w:val="00D3634A"/>
    <w:rsid w:val="00D40C46"/>
    <w:rsid w:val="00D42CB7"/>
    <w:rsid w:val="00D43CA6"/>
    <w:rsid w:val="00D52B53"/>
    <w:rsid w:val="00D53A62"/>
    <w:rsid w:val="00D53CBF"/>
    <w:rsid w:val="00D5413D"/>
    <w:rsid w:val="00D570A9"/>
    <w:rsid w:val="00D65882"/>
    <w:rsid w:val="00D70137"/>
    <w:rsid w:val="00D70D02"/>
    <w:rsid w:val="00D72908"/>
    <w:rsid w:val="00D770C7"/>
    <w:rsid w:val="00D77865"/>
    <w:rsid w:val="00D77A14"/>
    <w:rsid w:val="00D839B9"/>
    <w:rsid w:val="00D86945"/>
    <w:rsid w:val="00D8749C"/>
    <w:rsid w:val="00D876EC"/>
    <w:rsid w:val="00D87FF4"/>
    <w:rsid w:val="00D90290"/>
    <w:rsid w:val="00D926C7"/>
    <w:rsid w:val="00D97219"/>
    <w:rsid w:val="00DA16D9"/>
    <w:rsid w:val="00DA27D5"/>
    <w:rsid w:val="00DA53A4"/>
    <w:rsid w:val="00DA57E8"/>
    <w:rsid w:val="00DB3B72"/>
    <w:rsid w:val="00DC1397"/>
    <w:rsid w:val="00DC309E"/>
    <w:rsid w:val="00DC54EC"/>
    <w:rsid w:val="00DC732C"/>
    <w:rsid w:val="00DD152F"/>
    <w:rsid w:val="00DE0467"/>
    <w:rsid w:val="00DE11C5"/>
    <w:rsid w:val="00DE213F"/>
    <w:rsid w:val="00DE2A95"/>
    <w:rsid w:val="00DE43DE"/>
    <w:rsid w:val="00DE50ED"/>
    <w:rsid w:val="00DE7136"/>
    <w:rsid w:val="00DE715B"/>
    <w:rsid w:val="00DF027C"/>
    <w:rsid w:val="00DF3B2B"/>
    <w:rsid w:val="00DF43F6"/>
    <w:rsid w:val="00DF65F0"/>
    <w:rsid w:val="00DF68D7"/>
    <w:rsid w:val="00E00A32"/>
    <w:rsid w:val="00E035AD"/>
    <w:rsid w:val="00E13174"/>
    <w:rsid w:val="00E14481"/>
    <w:rsid w:val="00E14897"/>
    <w:rsid w:val="00E17D7B"/>
    <w:rsid w:val="00E215E3"/>
    <w:rsid w:val="00E22ACD"/>
    <w:rsid w:val="00E240B1"/>
    <w:rsid w:val="00E259D8"/>
    <w:rsid w:val="00E35E16"/>
    <w:rsid w:val="00E36D00"/>
    <w:rsid w:val="00E443AF"/>
    <w:rsid w:val="00E50D4F"/>
    <w:rsid w:val="00E5122F"/>
    <w:rsid w:val="00E51A34"/>
    <w:rsid w:val="00E51D92"/>
    <w:rsid w:val="00E55CF1"/>
    <w:rsid w:val="00E565CD"/>
    <w:rsid w:val="00E600E7"/>
    <w:rsid w:val="00E60F4F"/>
    <w:rsid w:val="00E620B0"/>
    <w:rsid w:val="00E63D6F"/>
    <w:rsid w:val="00E654B8"/>
    <w:rsid w:val="00E658B2"/>
    <w:rsid w:val="00E665B0"/>
    <w:rsid w:val="00E77315"/>
    <w:rsid w:val="00E775F0"/>
    <w:rsid w:val="00E81B40"/>
    <w:rsid w:val="00E83B7D"/>
    <w:rsid w:val="00E84E4E"/>
    <w:rsid w:val="00E855F2"/>
    <w:rsid w:val="00E85CD5"/>
    <w:rsid w:val="00E976C8"/>
    <w:rsid w:val="00E97898"/>
    <w:rsid w:val="00EA0E23"/>
    <w:rsid w:val="00EA2FB3"/>
    <w:rsid w:val="00EA390A"/>
    <w:rsid w:val="00EA7285"/>
    <w:rsid w:val="00EB1813"/>
    <w:rsid w:val="00EB301E"/>
    <w:rsid w:val="00EB63DE"/>
    <w:rsid w:val="00EC1B1B"/>
    <w:rsid w:val="00EC281F"/>
    <w:rsid w:val="00EC4927"/>
    <w:rsid w:val="00ED01DC"/>
    <w:rsid w:val="00ED0637"/>
    <w:rsid w:val="00ED3699"/>
    <w:rsid w:val="00ED4CB6"/>
    <w:rsid w:val="00EE4A31"/>
    <w:rsid w:val="00EE5F42"/>
    <w:rsid w:val="00EE7B83"/>
    <w:rsid w:val="00EE7F6D"/>
    <w:rsid w:val="00EF3523"/>
    <w:rsid w:val="00EF555B"/>
    <w:rsid w:val="00EF56A2"/>
    <w:rsid w:val="00F02287"/>
    <w:rsid w:val="00F027BB"/>
    <w:rsid w:val="00F11DCF"/>
    <w:rsid w:val="00F13E6B"/>
    <w:rsid w:val="00F162EA"/>
    <w:rsid w:val="00F2065A"/>
    <w:rsid w:val="00F20725"/>
    <w:rsid w:val="00F3238B"/>
    <w:rsid w:val="00F32DCB"/>
    <w:rsid w:val="00F332B0"/>
    <w:rsid w:val="00F422BB"/>
    <w:rsid w:val="00F454AC"/>
    <w:rsid w:val="00F45A0B"/>
    <w:rsid w:val="00F50B05"/>
    <w:rsid w:val="00F52D27"/>
    <w:rsid w:val="00F60147"/>
    <w:rsid w:val="00F618C4"/>
    <w:rsid w:val="00F62952"/>
    <w:rsid w:val="00F7373A"/>
    <w:rsid w:val="00F740AA"/>
    <w:rsid w:val="00F773E7"/>
    <w:rsid w:val="00F807E2"/>
    <w:rsid w:val="00F83527"/>
    <w:rsid w:val="00F92487"/>
    <w:rsid w:val="00F927B6"/>
    <w:rsid w:val="00F94735"/>
    <w:rsid w:val="00F97721"/>
    <w:rsid w:val="00FA16FD"/>
    <w:rsid w:val="00FA45B8"/>
    <w:rsid w:val="00FA5A91"/>
    <w:rsid w:val="00FB01C5"/>
    <w:rsid w:val="00FB22DB"/>
    <w:rsid w:val="00FB4136"/>
    <w:rsid w:val="00FC0056"/>
    <w:rsid w:val="00FC0C92"/>
    <w:rsid w:val="00FC330A"/>
    <w:rsid w:val="00FD1DC4"/>
    <w:rsid w:val="00FD4189"/>
    <w:rsid w:val="00FD583F"/>
    <w:rsid w:val="00FD6614"/>
    <w:rsid w:val="00FD7488"/>
    <w:rsid w:val="00FE323E"/>
    <w:rsid w:val="00FE35AC"/>
    <w:rsid w:val="00FE3708"/>
    <w:rsid w:val="00FF16B4"/>
    <w:rsid w:val="00FF2BA6"/>
    <w:rsid w:val="00FF44A9"/>
    <w:rsid w:val="00FF50F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5D32FE"/>
  <w15:docId w15:val="{7489C6F3-CCF2-43C8-A5C8-1122AA58B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AU"/>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47762B"/>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97077A"/>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BF041A"/>
    <w:pPr>
      <w:keepLines/>
      <w:spacing w:after="0" w:line="259" w:lineRule="auto"/>
      <w:outlineLvl w:val="9"/>
    </w:pPr>
    <w:rPr>
      <w:b w:val="0"/>
      <w:color w:val="013A57" w:themeColor="accent1" w:themeShade="BF"/>
      <w:kern w:val="0"/>
      <w:sz w:val="32"/>
      <w:lang w:val="en-US"/>
    </w:rPr>
  </w:style>
  <w:style w:type="paragraph" w:styleId="TOC1">
    <w:name w:val="toc 1"/>
    <w:basedOn w:val="Normal"/>
    <w:next w:val="Normal"/>
    <w:autoRedefine/>
    <w:uiPriority w:val="39"/>
    <w:unhideWhenUsed/>
    <w:rsid w:val="00BF041A"/>
    <w:pPr>
      <w:spacing w:after="100"/>
    </w:pPr>
  </w:style>
  <w:style w:type="character" w:styleId="Hyperlink">
    <w:name w:val="Hyperlink"/>
    <w:basedOn w:val="DefaultParagraphFont"/>
    <w:uiPriority w:val="99"/>
    <w:unhideWhenUsed/>
    <w:rsid w:val="00BF041A"/>
    <w:rPr>
      <w:color w:val="3592CF" w:themeColor="hyperlink"/>
      <w:u w:val="single"/>
    </w:rPr>
  </w:style>
  <w:style w:type="character" w:styleId="UnresolvedMention">
    <w:name w:val="Unresolved Mention"/>
    <w:basedOn w:val="DefaultParagraphFont"/>
    <w:uiPriority w:val="99"/>
    <w:semiHidden/>
    <w:unhideWhenUsed/>
    <w:rsid w:val="000665C9"/>
    <w:rPr>
      <w:color w:val="605E5C"/>
      <w:shd w:val="clear" w:color="auto" w:fill="E1DFDD"/>
    </w:rPr>
  </w:style>
  <w:style w:type="character" w:styleId="Emphasis">
    <w:name w:val="Emphasis"/>
    <w:basedOn w:val="DefaultParagraphFont"/>
    <w:uiPriority w:val="20"/>
    <w:qFormat/>
    <w:rsid w:val="0059624A"/>
    <w:rPr>
      <w:i/>
      <w:iCs/>
    </w:rPr>
  </w:style>
  <w:style w:type="character" w:styleId="FollowedHyperlink">
    <w:name w:val="FollowedHyperlink"/>
    <w:basedOn w:val="DefaultParagraphFont"/>
    <w:uiPriority w:val="99"/>
    <w:semiHidden/>
    <w:unhideWhenUsed/>
    <w:rsid w:val="00963820"/>
    <w:rPr>
      <w:color w:val="3592CF" w:themeColor="followedHyperlink"/>
      <w:u w:val="single"/>
    </w:rPr>
  </w:style>
  <w:style w:type="paragraph" w:styleId="Bibliography">
    <w:name w:val="Bibliography"/>
    <w:basedOn w:val="Normal"/>
    <w:next w:val="Normal"/>
    <w:uiPriority w:val="37"/>
    <w:unhideWhenUsed/>
    <w:rsid w:val="00F94735"/>
  </w:style>
  <w:style w:type="character" w:customStyle="1" w:styleId="Heading3Char">
    <w:name w:val="Heading 3 Char"/>
    <w:basedOn w:val="DefaultParagraphFont"/>
    <w:link w:val="Heading3"/>
    <w:uiPriority w:val="5"/>
    <w:rsid w:val="0047762B"/>
    <w:rPr>
      <w:rFonts w:asciiTheme="majorHAnsi" w:eastAsiaTheme="majorEastAsia" w:hAnsiTheme="majorHAnsi" w:cstheme="majorBidi"/>
      <w:b/>
      <w:color w:val="012639" w:themeColor="accent1" w:themeShade="7F"/>
      <w:lang w:val="en-AU"/>
    </w:rPr>
  </w:style>
  <w:style w:type="table" w:styleId="GridTable2-Accent1">
    <w:name w:val="Grid Table 2 Accent 1"/>
    <w:basedOn w:val="TableNormal"/>
    <w:uiPriority w:val="47"/>
    <w:rsid w:val="001E15B0"/>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GridTable2-Accent2">
    <w:name w:val="Grid Table 2 Accent 2"/>
    <w:basedOn w:val="TableNormal"/>
    <w:uiPriority w:val="47"/>
    <w:rsid w:val="001E15B0"/>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GridTable2-Accent4">
    <w:name w:val="Grid Table 2 Accent 4"/>
    <w:basedOn w:val="TableNormal"/>
    <w:uiPriority w:val="47"/>
    <w:rsid w:val="001E15B0"/>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GridTable2-Accent3">
    <w:name w:val="Grid Table 2 Accent 3"/>
    <w:basedOn w:val="TableNormal"/>
    <w:uiPriority w:val="47"/>
    <w:rsid w:val="001E15B0"/>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GridTable4-Accent4">
    <w:name w:val="Grid Table 4 Accent 4"/>
    <w:basedOn w:val="TableNormal"/>
    <w:uiPriority w:val="49"/>
    <w:rsid w:val="001E15B0"/>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GridTable4-Accent3">
    <w:name w:val="Grid Table 4 Accent 3"/>
    <w:basedOn w:val="TableNormal"/>
    <w:uiPriority w:val="49"/>
    <w:rsid w:val="00BC3A7D"/>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paragraph" w:styleId="TOC2">
    <w:name w:val="toc 2"/>
    <w:basedOn w:val="Normal"/>
    <w:next w:val="Normal"/>
    <w:autoRedefine/>
    <w:uiPriority w:val="39"/>
    <w:unhideWhenUsed/>
    <w:rsid w:val="00B640C8"/>
    <w:pPr>
      <w:spacing w:after="100"/>
      <w:ind w:left="280"/>
    </w:pPr>
  </w:style>
  <w:style w:type="table" w:styleId="GridTable1Light-Accent2">
    <w:name w:val="Grid Table 1 Light Accent 2"/>
    <w:basedOn w:val="TableNormal"/>
    <w:uiPriority w:val="46"/>
    <w:rsid w:val="00EC1B1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character" w:customStyle="1" w:styleId="mrel">
    <w:name w:val="mrel"/>
    <w:basedOn w:val="DefaultParagraphFont"/>
    <w:rsid w:val="00AF4D0F"/>
  </w:style>
  <w:style w:type="character" w:customStyle="1" w:styleId="mord">
    <w:name w:val="mord"/>
    <w:basedOn w:val="DefaultParagraphFont"/>
    <w:rsid w:val="00AF4D0F"/>
  </w:style>
  <w:style w:type="character" w:customStyle="1" w:styleId="mopen">
    <w:name w:val="mopen"/>
    <w:basedOn w:val="DefaultParagraphFont"/>
    <w:rsid w:val="00AF4D0F"/>
  </w:style>
  <w:style w:type="character" w:customStyle="1" w:styleId="mbin">
    <w:name w:val="mbin"/>
    <w:basedOn w:val="DefaultParagraphFont"/>
    <w:rsid w:val="00AF4D0F"/>
  </w:style>
  <w:style w:type="character" w:customStyle="1" w:styleId="mclose">
    <w:name w:val="mclose"/>
    <w:basedOn w:val="DefaultParagraphFont"/>
    <w:rsid w:val="00AF4D0F"/>
  </w:style>
  <w:style w:type="character" w:customStyle="1" w:styleId="mpunct">
    <w:name w:val="mpunct"/>
    <w:basedOn w:val="DefaultParagraphFont"/>
    <w:rsid w:val="00AF4D0F"/>
  </w:style>
  <w:style w:type="paragraph" w:styleId="TOC3">
    <w:name w:val="toc 3"/>
    <w:basedOn w:val="Normal"/>
    <w:next w:val="Normal"/>
    <w:autoRedefine/>
    <w:uiPriority w:val="39"/>
    <w:unhideWhenUsed/>
    <w:rsid w:val="00BB73AB"/>
    <w:pPr>
      <w:spacing w:after="100"/>
      <w:ind w:left="560"/>
    </w:pPr>
  </w:style>
  <w:style w:type="character" w:customStyle="1" w:styleId="Heading4Char">
    <w:name w:val="Heading 4 Char"/>
    <w:basedOn w:val="DefaultParagraphFont"/>
    <w:link w:val="Heading4"/>
    <w:uiPriority w:val="1"/>
    <w:rsid w:val="0097077A"/>
    <w:rPr>
      <w:rFonts w:asciiTheme="majorHAnsi" w:eastAsiaTheme="majorEastAsia" w:hAnsiTheme="majorHAnsi" w:cstheme="majorBidi"/>
      <w:b/>
      <w:i/>
      <w:iCs/>
      <w:color w:val="013A57" w:themeColor="accent1" w:themeShade="BF"/>
      <w:sz w:val="28"/>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098008">
      <w:bodyDiv w:val="1"/>
      <w:marLeft w:val="0"/>
      <w:marRight w:val="0"/>
      <w:marTop w:val="0"/>
      <w:marBottom w:val="0"/>
      <w:divBdr>
        <w:top w:val="none" w:sz="0" w:space="0" w:color="auto"/>
        <w:left w:val="none" w:sz="0" w:space="0" w:color="auto"/>
        <w:bottom w:val="none" w:sz="0" w:space="0" w:color="auto"/>
        <w:right w:val="none" w:sz="0" w:space="0" w:color="auto"/>
      </w:divBdr>
    </w:div>
    <w:div w:id="202792903">
      <w:bodyDiv w:val="1"/>
      <w:marLeft w:val="0"/>
      <w:marRight w:val="0"/>
      <w:marTop w:val="0"/>
      <w:marBottom w:val="0"/>
      <w:divBdr>
        <w:top w:val="none" w:sz="0" w:space="0" w:color="auto"/>
        <w:left w:val="none" w:sz="0" w:space="0" w:color="auto"/>
        <w:bottom w:val="none" w:sz="0" w:space="0" w:color="auto"/>
        <w:right w:val="none" w:sz="0" w:space="0" w:color="auto"/>
      </w:divBdr>
    </w:div>
    <w:div w:id="264307739">
      <w:bodyDiv w:val="1"/>
      <w:marLeft w:val="0"/>
      <w:marRight w:val="0"/>
      <w:marTop w:val="0"/>
      <w:marBottom w:val="0"/>
      <w:divBdr>
        <w:top w:val="none" w:sz="0" w:space="0" w:color="auto"/>
        <w:left w:val="none" w:sz="0" w:space="0" w:color="auto"/>
        <w:bottom w:val="none" w:sz="0" w:space="0" w:color="auto"/>
        <w:right w:val="none" w:sz="0" w:space="0" w:color="auto"/>
      </w:divBdr>
    </w:div>
    <w:div w:id="310326366">
      <w:bodyDiv w:val="1"/>
      <w:marLeft w:val="0"/>
      <w:marRight w:val="0"/>
      <w:marTop w:val="0"/>
      <w:marBottom w:val="0"/>
      <w:divBdr>
        <w:top w:val="none" w:sz="0" w:space="0" w:color="auto"/>
        <w:left w:val="none" w:sz="0" w:space="0" w:color="auto"/>
        <w:bottom w:val="none" w:sz="0" w:space="0" w:color="auto"/>
        <w:right w:val="none" w:sz="0" w:space="0" w:color="auto"/>
      </w:divBdr>
    </w:div>
    <w:div w:id="318656096">
      <w:bodyDiv w:val="1"/>
      <w:marLeft w:val="0"/>
      <w:marRight w:val="0"/>
      <w:marTop w:val="0"/>
      <w:marBottom w:val="0"/>
      <w:divBdr>
        <w:top w:val="none" w:sz="0" w:space="0" w:color="auto"/>
        <w:left w:val="none" w:sz="0" w:space="0" w:color="auto"/>
        <w:bottom w:val="none" w:sz="0" w:space="0" w:color="auto"/>
        <w:right w:val="none" w:sz="0" w:space="0" w:color="auto"/>
      </w:divBdr>
    </w:div>
    <w:div w:id="402147695">
      <w:bodyDiv w:val="1"/>
      <w:marLeft w:val="0"/>
      <w:marRight w:val="0"/>
      <w:marTop w:val="0"/>
      <w:marBottom w:val="0"/>
      <w:divBdr>
        <w:top w:val="none" w:sz="0" w:space="0" w:color="auto"/>
        <w:left w:val="none" w:sz="0" w:space="0" w:color="auto"/>
        <w:bottom w:val="none" w:sz="0" w:space="0" w:color="auto"/>
        <w:right w:val="none" w:sz="0" w:space="0" w:color="auto"/>
      </w:divBdr>
    </w:div>
    <w:div w:id="587662145">
      <w:bodyDiv w:val="1"/>
      <w:marLeft w:val="0"/>
      <w:marRight w:val="0"/>
      <w:marTop w:val="0"/>
      <w:marBottom w:val="0"/>
      <w:divBdr>
        <w:top w:val="none" w:sz="0" w:space="0" w:color="auto"/>
        <w:left w:val="none" w:sz="0" w:space="0" w:color="auto"/>
        <w:bottom w:val="none" w:sz="0" w:space="0" w:color="auto"/>
        <w:right w:val="none" w:sz="0" w:space="0" w:color="auto"/>
      </w:divBdr>
      <w:divsChild>
        <w:div w:id="1960646668">
          <w:marLeft w:val="0"/>
          <w:marRight w:val="0"/>
          <w:marTop w:val="0"/>
          <w:marBottom w:val="0"/>
          <w:divBdr>
            <w:top w:val="none" w:sz="0" w:space="0" w:color="auto"/>
            <w:left w:val="none" w:sz="0" w:space="0" w:color="auto"/>
            <w:bottom w:val="none" w:sz="0" w:space="0" w:color="auto"/>
            <w:right w:val="none" w:sz="0" w:space="0" w:color="auto"/>
          </w:divBdr>
          <w:divsChild>
            <w:div w:id="18150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0237">
      <w:bodyDiv w:val="1"/>
      <w:marLeft w:val="0"/>
      <w:marRight w:val="0"/>
      <w:marTop w:val="0"/>
      <w:marBottom w:val="0"/>
      <w:divBdr>
        <w:top w:val="none" w:sz="0" w:space="0" w:color="auto"/>
        <w:left w:val="none" w:sz="0" w:space="0" w:color="auto"/>
        <w:bottom w:val="none" w:sz="0" w:space="0" w:color="auto"/>
        <w:right w:val="none" w:sz="0" w:space="0" w:color="auto"/>
      </w:divBdr>
    </w:div>
    <w:div w:id="645166613">
      <w:bodyDiv w:val="1"/>
      <w:marLeft w:val="0"/>
      <w:marRight w:val="0"/>
      <w:marTop w:val="0"/>
      <w:marBottom w:val="0"/>
      <w:divBdr>
        <w:top w:val="none" w:sz="0" w:space="0" w:color="auto"/>
        <w:left w:val="none" w:sz="0" w:space="0" w:color="auto"/>
        <w:bottom w:val="none" w:sz="0" w:space="0" w:color="auto"/>
        <w:right w:val="none" w:sz="0" w:space="0" w:color="auto"/>
      </w:divBdr>
      <w:divsChild>
        <w:div w:id="409037956">
          <w:marLeft w:val="0"/>
          <w:marRight w:val="0"/>
          <w:marTop w:val="0"/>
          <w:marBottom w:val="0"/>
          <w:divBdr>
            <w:top w:val="none" w:sz="0" w:space="0" w:color="auto"/>
            <w:left w:val="none" w:sz="0" w:space="0" w:color="auto"/>
            <w:bottom w:val="none" w:sz="0" w:space="0" w:color="auto"/>
            <w:right w:val="none" w:sz="0" w:space="0" w:color="auto"/>
          </w:divBdr>
          <w:divsChild>
            <w:div w:id="18198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7562">
      <w:bodyDiv w:val="1"/>
      <w:marLeft w:val="0"/>
      <w:marRight w:val="0"/>
      <w:marTop w:val="0"/>
      <w:marBottom w:val="0"/>
      <w:divBdr>
        <w:top w:val="none" w:sz="0" w:space="0" w:color="auto"/>
        <w:left w:val="none" w:sz="0" w:space="0" w:color="auto"/>
        <w:bottom w:val="none" w:sz="0" w:space="0" w:color="auto"/>
        <w:right w:val="none" w:sz="0" w:space="0" w:color="auto"/>
      </w:divBdr>
      <w:divsChild>
        <w:div w:id="1297949032">
          <w:marLeft w:val="0"/>
          <w:marRight w:val="0"/>
          <w:marTop w:val="0"/>
          <w:marBottom w:val="0"/>
          <w:divBdr>
            <w:top w:val="none" w:sz="0" w:space="0" w:color="auto"/>
            <w:left w:val="none" w:sz="0" w:space="0" w:color="auto"/>
            <w:bottom w:val="none" w:sz="0" w:space="0" w:color="auto"/>
            <w:right w:val="none" w:sz="0" w:space="0" w:color="auto"/>
          </w:divBdr>
          <w:divsChild>
            <w:div w:id="28084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499">
      <w:bodyDiv w:val="1"/>
      <w:marLeft w:val="0"/>
      <w:marRight w:val="0"/>
      <w:marTop w:val="0"/>
      <w:marBottom w:val="0"/>
      <w:divBdr>
        <w:top w:val="none" w:sz="0" w:space="0" w:color="auto"/>
        <w:left w:val="none" w:sz="0" w:space="0" w:color="auto"/>
        <w:bottom w:val="none" w:sz="0" w:space="0" w:color="auto"/>
        <w:right w:val="none" w:sz="0" w:space="0" w:color="auto"/>
      </w:divBdr>
    </w:div>
    <w:div w:id="808405660">
      <w:bodyDiv w:val="1"/>
      <w:marLeft w:val="0"/>
      <w:marRight w:val="0"/>
      <w:marTop w:val="0"/>
      <w:marBottom w:val="0"/>
      <w:divBdr>
        <w:top w:val="none" w:sz="0" w:space="0" w:color="auto"/>
        <w:left w:val="none" w:sz="0" w:space="0" w:color="auto"/>
        <w:bottom w:val="none" w:sz="0" w:space="0" w:color="auto"/>
        <w:right w:val="none" w:sz="0" w:space="0" w:color="auto"/>
      </w:divBdr>
      <w:divsChild>
        <w:div w:id="2106875872">
          <w:marLeft w:val="0"/>
          <w:marRight w:val="0"/>
          <w:marTop w:val="0"/>
          <w:marBottom w:val="0"/>
          <w:divBdr>
            <w:top w:val="none" w:sz="0" w:space="0" w:color="auto"/>
            <w:left w:val="none" w:sz="0" w:space="0" w:color="auto"/>
            <w:bottom w:val="none" w:sz="0" w:space="0" w:color="auto"/>
            <w:right w:val="none" w:sz="0" w:space="0" w:color="auto"/>
          </w:divBdr>
          <w:divsChild>
            <w:div w:id="8643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6393">
      <w:bodyDiv w:val="1"/>
      <w:marLeft w:val="0"/>
      <w:marRight w:val="0"/>
      <w:marTop w:val="0"/>
      <w:marBottom w:val="0"/>
      <w:divBdr>
        <w:top w:val="none" w:sz="0" w:space="0" w:color="auto"/>
        <w:left w:val="none" w:sz="0" w:space="0" w:color="auto"/>
        <w:bottom w:val="none" w:sz="0" w:space="0" w:color="auto"/>
        <w:right w:val="none" w:sz="0" w:space="0" w:color="auto"/>
      </w:divBdr>
    </w:div>
    <w:div w:id="958488746">
      <w:bodyDiv w:val="1"/>
      <w:marLeft w:val="0"/>
      <w:marRight w:val="0"/>
      <w:marTop w:val="0"/>
      <w:marBottom w:val="0"/>
      <w:divBdr>
        <w:top w:val="none" w:sz="0" w:space="0" w:color="auto"/>
        <w:left w:val="none" w:sz="0" w:space="0" w:color="auto"/>
        <w:bottom w:val="none" w:sz="0" w:space="0" w:color="auto"/>
        <w:right w:val="none" w:sz="0" w:space="0" w:color="auto"/>
      </w:divBdr>
    </w:div>
    <w:div w:id="1040713391">
      <w:bodyDiv w:val="1"/>
      <w:marLeft w:val="0"/>
      <w:marRight w:val="0"/>
      <w:marTop w:val="0"/>
      <w:marBottom w:val="0"/>
      <w:divBdr>
        <w:top w:val="none" w:sz="0" w:space="0" w:color="auto"/>
        <w:left w:val="none" w:sz="0" w:space="0" w:color="auto"/>
        <w:bottom w:val="none" w:sz="0" w:space="0" w:color="auto"/>
        <w:right w:val="none" w:sz="0" w:space="0" w:color="auto"/>
      </w:divBdr>
    </w:div>
    <w:div w:id="1109542490">
      <w:bodyDiv w:val="1"/>
      <w:marLeft w:val="0"/>
      <w:marRight w:val="0"/>
      <w:marTop w:val="0"/>
      <w:marBottom w:val="0"/>
      <w:divBdr>
        <w:top w:val="none" w:sz="0" w:space="0" w:color="auto"/>
        <w:left w:val="none" w:sz="0" w:space="0" w:color="auto"/>
        <w:bottom w:val="none" w:sz="0" w:space="0" w:color="auto"/>
        <w:right w:val="none" w:sz="0" w:space="0" w:color="auto"/>
      </w:divBdr>
      <w:divsChild>
        <w:div w:id="940532988">
          <w:marLeft w:val="0"/>
          <w:marRight w:val="0"/>
          <w:marTop w:val="0"/>
          <w:marBottom w:val="0"/>
          <w:divBdr>
            <w:top w:val="none" w:sz="0" w:space="0" w:color="auto"/>
            <w:left w:val="none" w:sz="0" w:space="0" w:color="auto"/>
            <w:bottom w:val="none" w:sz="0" w:space="0" w:color="auto"/>
            <w:right w:val="none" w:sz="0" w:space="0" w:color="auto"/>
          </w:divBdr>
          <w:divsChild>
            <w:div w:id="15855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2280">
      <w:bodyDiv w:val="1"/>
      <w:marLeft w:val="0"/>
      <w:marRight w:val="0"/>
      <w:marTop w:val="0"/>
      <w:marBottom w:val="0"/>
      <w:divBdr>
        <w:top w:val="none" w:sz="0" w:space="0" w:color="auto"/>
        <w:left w:val="none" w:sz="0" w:space="0" w:color="auto"/>
        <w:bottom w:val="none" w:sz="0" w:space="0" w:color="auto"/>
        <w:right w:val="none" w:sz="0" w:space="0" w:color="auto"/>
      </w:divBdr>
      <w:divsChild>
        <w:div w:id="220561369">
          <w:marLeft w:val="0"/>
          <w:marRight w:val="0"/>
          <w:marTop w:val="0"/>
          <w:marBottom w:val="0"/>
          <w:divBdr>
            <w:top w:val="none" w:sz="0" w:space="0" w:color="auto"/>
            <w:left w:val="none" w:sz="0" w:space="0" w:color="auto"/>
            <w:bottom w:val="none" w:sz="0" w:space="0" w:color="auto"/>
            <w:right w:val="none" w:sz="0" w:space="0" w:color="auto"/>
          </w:divBdr>
          <w:divsChild>
            <w:div w:id="782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2846">
      <w:bodyDiv w:val="1"/>
      <w:marLeft w:val="0"/>
      <w:marRight w:val="0"/>
      <w:marTop w:val="0"/>
      <w:marBottom w:val="0"/>
      <w:divBdr>
        <w:top w:val="none" w:sz="0" w:space="0" w:color="auto"/>
        <w:left w:val="none" w:sz="0" w:space="0" w:color="auto"/>
        <w:bottom w:val="none" w:sz="0" w:space="0" w:color="auto"/>
        <w:right w:val="none" w:sz="0" w:space="0" w:color="auto"/>
      </w:divBdr>
    </w:div>
    <w:div w:id="1321076771">
      <w:bodyDiv w:val="1"/>
      <w:marLeft w:val="0"/>
      <w:marRight w:val="0"/>
      <w:marTop w:val="0"/>
      <w:marBottom w:val="0"/>
      <w:divBdr>
        <w:top w:val="none" w:sz="0" w:space="0" w:color="auto"/>
        <w:left w:val="none" w:sz="0" w:space="0" w:color="auto"/>
        <w:bottom w:val="none" w:sz="0" w:space="0" w:color="auto"/>
        <w:right w:val="none" w:sz="0" w:space="0" w:color="auto"/>
      </w:divBdr>
      <w:divsChild>
        <w:div w:id="1220215763">
          <w:marLeft w:val="0"/>
          <w:marRight w:val="0"/>
          <w:marTop w:val="0"/>
          <w:marBottom w:val="0"/>
          <w:divBdr>
            <w:top w:val="none" w:sz="0" w:space="0" w:color="auto"/>
            <w:left w:val="none" w:sz="0" w:space="0" w:color="auto"/>
            <w:bottom w:val="none" w:sz="0" w:space="0" w:color="auto"/>
            <w:right w:val="none" w:sz="0" w:space="0" w:color="auto"/>
          </w:divBdr>
          <w:divsChild>
            <w:div w:id="17304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6588">
      <w:bodyDiv w:val="1"/>
      <w:marLeft w:val="0"/>
      <w:marRight w:val="0"/>
      <w:marTop w:val="0"/>
      <w:marBottom w:val="0"/>
      <w:divBdr>
        <w:top w:val="none" w:sz="0" w:space="0" w:color="auto"/>
        <w:left w:val="none" w:sz="0" w:space="0" w:color="auto"/>
        <w:bottom w:val="none" w:sz="0" w:space="0" w:color="auto"/>
        <w:right w:val="none" w:sz="0" w:space="0" w:color="auto"/>
      </w:divBdr>
      <w:divsChild>
        <w:div w:id="108624533">
          <w:marLeft w:val="0"/>
          <w:marRight w:val="0"/>
          <w:marTop w:val="0"/>
          <w:marBottom w:val="0"/>
          <w:divBdr>
            <w:top w:val="none" w:sz="0" w:space="0" w:color="auto"/>
            <w:left w:val="none" w:sz="0" w:space="0" w:color="auto"/>
            <w:bottom w:val="none" w:sz="0" w:space="0" w:color="auto"/>
            <w:right w:val="none" w:sz="0" w:space="0" w:color="auto"/>
          </w:divBdr>
          <w:divsChild>
            <w:div w:id="21313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2763">
      <w:bodyDiv w:val="1"/>
      <w:marLeft w:val="0"/>
      <w:marRight w:val="0"/>
      <w:marTop w:val="0"/>
      <w:marBottom w:val="0"/>
      <w:divBdr>
        <w:top w:val="none" w:sz="0" w:space="0" w:color="auto"/>
        <w:left w:val="none" w:sz="0" w:space="0" w:color="auto"/>
        <w:bottom w:val="none" w:sz="0" w:space="0" w:color="auto"/>
        <w:right w:val="none" w:sz="0" w:space="0" w:color="auto"/>
      </w:divBdr>
    </w:div>
    <w:div w:id="1543590192">
      <w:bodyDiv w:val="1"/>
      <w:marLeft w:val="0"/>
      <w:marRight w:val="0"/>
      <w:marTop w:val="0"/>
      <w:marBottom w:val="0"/>
      <w:divBdr>
        <w:top w:val="none" w:sz="0" w:space="0" w:color="auto"/>
        <w:left w:val="none" w:sz="0" w:space="0" w:color="auto"/>
        <w:bottom w:val="none" w:sz="0" w:space="0" w:color="auto"/>
        <w:right w:val="none" w:sz="0" w:space="0" w:color="auto"/>
      </w:divBdr>
    </w:div>
    <w:div w:id="1554005242">
      <w:bodyDiv w:val="1"/>
      <w:marLeft w:val="0"/>
      <w:marRight w:val="0"/>
      <w:marTop w:val="0"/>
      <w:marBottom w:val="0"/>
      <w:divBdr>
        <w:top w:val="none" w:sz="0" w:space="0" w:color="auto"/>
        <w:left w:val="none" w:sz="0" w:space="0" w:color="auto"/>
        <w:bottom w:val="none" w:sz="0" w:space="0" w:color="auto"/>
        <w:right w:val="none" w:sz="0" w:space="0" w:color="auto"/>
      </w:divBdr>
    </w:div>
    <w:div w:id="1762726286">
      <w:bodyDiv w:val="1"/>
      <w:marLeft w:val="0"/>
      <w:marRight w:val="0"/>
      <w:marTop w:val="0"/>
      <w:marBottom w:val="0"/>
      <w:divBdr>
        <w:top w:val="none" w:sz="0" w:space="0" w:color="auto"/>
        <w:left w:val="none" w:sz="0" w:space="0" w:color="auto"/>
        <w:bottom w:val="none" w:sz="0" w:space="0" w:color="auto"/>
        <w:right w:val="none" w:sz="0" w:space="0" w:color="auto"/>
      </w:divBdr>
    </w:div>
    <w:div w:id="1779518866">
      <w:bodyDiv w:val="1"/>
      <w:marLeft w:val="0"/>
      <w:marRight w:val="0"/>
      <w:marTop w:val="0"/>
      <w:marBottom w:val="0"/>
      <w:divBdr>
        <w:top w:val="none" w:sz="0" w:space="0" w:color="auto"/>
        <w:left w:val="none" w:sz="0" w:space="0" w:color="auto"/>
        <w:bottom w:val="none" w:sz="0" w:space="0" w:color="auto"/>
        <w:right w:val="none" w:sz="0" w:space="0" w:color="auto"/>
      </w:divBdr>
      <w:divsChild>
        <w:div w:id="2145807530">
          <w:marLeft w:val="0"/>
          <w:marRight w:val="0"/>
          <w:marTop w:val="0"/>
          <w:marBottom w:val="0"/>
          <w:divBdr>
            <w:top w:val="none" w:sz="0" w:space="0" w:color="auto"/>
            <w:left w:val="none" w:sz="0" w:space="0" w:color="auto"/>
            <w:bottom w:val="none" w:sz="0" w:space="0" w:color="auto"/>
            <w:right w:val="none" w:sz="0" w:space="0" w:color="auto"/>
          </w:divBdr>
          <w:divsChild>
            <w:div w:id="7266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91C047FC81B455D9F231CA2FE97116A"/>
        <w:category>
          <w:name w:val="General"/>
          <w:gallery w:val="placeholder"/>
        </w:category>
        <w:types>
          <w:type w:val="bbPlcHdr"/>
        </w:types>
        <w:behaviors>
          <w:behavior w:val="content"/>
        </w:behaviors>
        <w:guid w:val="{F0EF42AF-744B-4D0A-AF6A-91D4492528C1}"/>
      </w:docPartPr>
      <w:docPartBody>
        <w:p w:rsidR="000128CC" w:rsidRDefault="00D40E43">
          <w:pPr>
            <w:pStyle w:val="B91C047FC81B455D9F231CA2FE97116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24</w:t>
          </w:r>
          <w:r w:rsidRPr="00D86945">
            <w:rPr>
              <w:rStyle w:val="SubtitleChar"/>
              <w:b/>
            </w:rPr>
            <w:fldChar w:fldCharType="end"/>
          </w:r>
        </w:p>
      </w:docPartBody>
    </w:docPart>
    <w:docPart>
      <w:docPartPr>
        <w:name w:val="3000A5CABFC34465B9D79EC1CED7B5AE"/>
        <w:category>
          <w:name w:val="General"/>
          <w:gallery w:val="placeholder"/>
        </w:category>
        <w:types>
          <w:type w:val="bbPlcHdr"/>
        </w:types>
        <w:behaviors>
          <w:behavior w:val="content"/>
        </w:behaviors>
        <w:guid w:val="{27582EAE-4938-4F80-97A4-66532CB11299}"/>
      </w:docPartPr>
      <w:docPartBody>
        <w:p w:rsidR="000128CC" w:rsidRDefault="00D40E43">
          <w:pPr>
            <w:pStyle w:val="3000A5CABFC34465B9D79EC1CED7B5A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CD"/>
    <w:rsid w:val="000128CC"/>
    <w:rsid w:val="0003637E"/>
    <w:rsid w:val="000B04EE"/>
    <w:rsid w:val="00113BAE"/>
    <w:rsid w:val="001C5CBE"/>
    <w:rsid w:val="002437E4"/>
    <w:rsid w:val="0037427E"/>
    <w:rsid w:val="00396CEC"/>
    <w:rsid w:val="00401D4F"/>
    <w:rsid w:val="00456020"/>
    <w:rsid w:val="004F4E8B"/>
    <w:rsid w:val="005E29C2"/>
    <w:rsid w:val="00644F2E"/>
    <w:rsid w:val="00770B07"/>
    <w:rsid w:val="007B052E"/>
    <w:rsid w:val="009406CD"/>
    <w:rsid w:val="00A61376"/>
    <w:rsid w:val="00B90042"/>
    <w:rsid w:val="00CB103E"/>
    <w:rsid w:val="00D15400"/>
    <w:rsid w:val="00D40E43"/>
    <w:rsid w:val="00E52127"/>
    <w:rsid w:val="00FF5D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Pr>
      <w:caps/>
      <w:color w:val="0E2841" w:themeColor="text2"/>
      <w:spacing w:val="20"/>
      <w:kern w:val="0"/>
      <w:sz w:val="32"/>
      <w:szCs w:val="22"/>
      <w:lang w:val="en-US" w:eastAsia="en-US"/>
      <w14:ligatures w14:val="none"/>
    </w:rPr>
  </w:style>
  <w:style w:type="paragraph" w:customStyle="1" w:styleId="B91C047FC81B455D9F231CA2FE97116A">
    <w:name w:val="B91C047FC81B455D9F231CA2FE97116A"/>
  </w:style>
  <w:style w:type="paragraph" w:customStyle="1" w:styleId="3000A5CABFC34465B9D79EC1CED7B5AE">
    <w:name w:val="3000A5CABFC34465B9D79EC1CED7B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Prerna Singh Shahi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ASe24</b:Tag>
    <b:SourceType>InternetSite</b:SourceType>
    <b:Guid>{4EEA8AE2-2414-4930-88D5-46138AB333EF}</b:Guid>
    <b:Title>A* Search Algorithm</b:Title>
    <b:Year>2024</b:Year>
    <b:Month>March</b:Month>
    <b:Day>7</b:Day>
    <b:InternetSiteTitle>GeeksForGeeks</b:InternetSiteTitle>
    <b:URL>https://www.geeksforgeeks.org/a-search-algorithm/ </b:URL>
    <b:RefOrder>1</b:RefOrder>
  </b:Source>
  <b:Source>
    <b:Tag>Whe</b:Tag>
    <b:SourceType>InternetSite</b:SourceType>
    <b:Guid>{78EB4882-678A-4FD9-A38A-BC1BF3603BB1}</b:Guid>
    <b:Title>Wheelchair Usage</b:Title>
    <b:InternetSiteTitle>SCIRE Professional</b:InternetSiteTitle>
    <b:URL>https://scireproject.com/evidence/wheeled-mobility-and-seating-equipment/manual-wheelchairs/wheelchair-use/wheelchair-usage/</b:URL>
    <b:RefOrder>2</b:RefOrder>
  </b:Source>
  <b:Source>
    <b:Tag>SIT24</b:Tag>
    <b:SourceType>DocumentFromInternetSite</b:SourceType>
    <b:Guid>{04B3AB0A-58D7-4A9F-8B40-E42B75D3BF09}</b:Guid>
    <b:Title>SIT215_Prac_W3 (AFTER CLASS)</b:Title>
    <b:InternetSiteTitle>Deakin Sync</b:InternetSiteTitle>
    <b:Year>2024</b:Year>
    <b:Month>March</b:Month>
    <b:Day>21</b:Day>
    <b:URL>https://d2l.deakin.edu.au/d2l/le/content/1424166/viewContent/7367933/View</b:URL>
    <b:RefOrder>3</b:RefOrder>
  </b:Source>
  <b:Source>
    <b:Tag>SIT241</b:Tag>
    <b:SourceType>DocumentFromInternetSite</b:SourceType>
    <b:Guid>{07E57311-6A43-4C12-A888-8713A727A9C5}</b:Guid>
    <b:Title>SIT215_Prac_W4 (AFTER CLASS)</b:Title>
    <b:InternetSiteTitle>Deakin Sync</b:InternetSiteTitle>
    <b:Year>2024</b:Year>
    <b:Month>March</b:Month>
    <b:Day>28</b:Day>
    <b:URL>https://d2l.deakin.edu.au/d2l/le/content/1424166/viewContent/7373162/View</b:URL>
    <b:RefOrder>4</b:RefOrder>
  </b:Source>
  <b:Source>
    <b:Tag>RPr</b:Tag>
    <b:SourceType>InternetSite</b:SourceType>
    <b:Guid>{256A253D-B8AA-4366-8732-11950D756018}</b:Guid>
    <b:Title>R Project</b:Title>
    <b:InternetSiteTitle>Chebyshev distance</b:InternetSiteTitle>
    <b:URL>https://search.r-project.org/CRAN/refmans/abdiv/html/chebyshev.html</b:URL>
    <b:RefOrder>5</b:RefOrder>
  </b:Source>
  <b:Source>
    <b:Tag>bra20</b:Tag>
    <b:SourceType>InternetSite</b:SourceType>
    <b:Guid>{132EF5AD-BBB4-4C29-88B4-5E648A7C9DDC}</b:Guid>
    <b:Author>
      <b:Author>
        <b:NameList>
          <b:Person>
            <b:Last>brazofuerte</b:Last>
          </b:Person>
        </b:NameList>
      </b:Author>
    </b:Author>
    <b:Title>What is non-Euclidean data?</b:Title>
    <b:InternetSiteTitle>Artificial Intelligence Stack Exchange</b:InternetSiteTitle>
    <b:Year>2020 </b:Year>
    <b:Month>April</b:Month>
    <b:Day>25</b:Day>
    <b:URL>https://ai.stackexchange.com/questions/11226/what-is-non-euclidean-data</b:URL>
    <b:RefOrder>6</b:RefOrder>
  </b:Source>
  <b:Source>
    <b:Tag>Sah23</b:Tag>
    <b:SourceType>InternetSite</b:SourceType>
    <b:Guid>{EB7D7260-A1D7-4E6B-BC68-2EE4927BEA19}</b:Guid>
    <b:Author>
      <b:Author>
        <b:NameList>
          <b:Person>
            <b:Last>Eskander</b:Last>
            <b:First>Sahel</b:First>
          </b:Person>
        </b:NameList>
      </b:Author>
    </b:Author>
    <b:Title>Exploring Common Distance Measures for Machine Learning and Data Science: A Comparative Analysis</b:Title>
    <b:InternetSiteTitle>Medium</b:InternetSiteTitle>
    <b:Year>2023</b:Year>
    <b:Month>March</b:Month>
    <b:Day>22</b:Day>
    <b:URL>https://medium.com/@eskandar.sahel/exploring-common-distance-measures-for-machine-learning-and-data-science-a-comparative-analysis-ea0216c93ba3#:~:text=Chebyshev%20distance%20is%20a%20measure,data%20or%20in%20optimization%20problems.</b:URL>
    <b:RefOrder>7</b:RefOrder>
  </b:Source>
  <b:Source>
    <b:Tag>Adm23</b:Tag>
    <b:SourceType>InternetSite</b:SourceType>
    <b:Guid>{649CB0B5-5960-4F88-92BD-BF6590B0A3D5}</b:Guid>
    <b:Title>Admissibility of A* Algorithm</b:Title>
    <b:InternetSiteTitle>Geeks for Geeks</b:InternetSiteTitle>
    <b:Year>2023</b:Year>
    <b:Month>April</b:Month>
    <b:Day>23</b:Day>
    <b:URL>https://www.geeksforgeeks.org/a-is-admissible/</b:URL>
    <b:RefOrder>8</b:RefOrder>
  </b:Source>
  <b:Source>
    <b:Tag>Wha</b:Tag>
    <b:SourceType>InternetSite</b:SourceType>
    <b:Guid>{B3878B8C-8742-4194-9308-28FF65D8F704}</b:Guid>
    <b:Title>What is Euclidean Distance? </b:Title>
    <b:InternetSiteTitle>Bot Penguin</b:InternetSiteTitle>
    <b:URL>https://botpenguin.com/glossary/euclidean-distance</b:URL>
    <b:RefOrder>9</b:RefOrder>
  </b:Source>
  <b:Source>
    <b:Tag>How24</b:Tag>
    <b:SourceType>InternetSite</b:SourceType>
    <b:Guid>{82AE081E-18B3-4F54-B70E-096ECECBCB16}</b:Guid>
    <b:Title>How to measure distance on Google Maps</b:Title>
    <b:InternetSiteTitle>Android Authority</b:InternetSiteTitle>
    <b:Year>2024</b:Year>
    <b:Month>April</b:Month>
    <b:Day>7</b:Day>
    <b:URL>https://www.androidauthority.com/measure-distance-google-maps-3104255/</b:URL>
    <b:Author>
      <b:Author>
        <b:NameList>
          <b:Person>
            <b:Last>Birney</b:Last>
            <b:First>Adam</b:First>
          </b:Person>
        </b:NameList>
      </b:Author>
    </b:Author>
    <b:RefOrder>10</b:RefOrder>
  </b:Source>
  <b:Source>
    <b:Tag>Dav24</b:Tag>
    <b:SourceType>InternetSite</b:SourceType>
    <b:Guid>{C97F5A91-C8E1-4E8B-B0B2-1A7B30DF1A81}</b:Guid>
    <b:Author>
      <b:Author>
        <b:NameList>
          <b:Person>
            <b:Last>Swendeman</b:Last>
            <b:First>Dave</b:First>
          </b:Person>
        </b:NameList>
      </b:Author>
    </b:Author>
    <b:Title>First-Party Data [2023] | Definition, Examples, Segmentation</b:Title>
    <b:InternetSiteTitle>daasity</b:InternetSiteTitle>
    <b:Year>2024</b:Year>
    <b:Month>February</b:Month>
    <b:Day>20</b:Day>
    <b:URL>https://www.daasity.com/post/first-party-data#:~:text=First%2Dparty%20data%20(aka%201st,comes%20directly%20from%20your%20customers.</b:URL>
    <b:RefOrder>11</b:RefOrder>
  </b:Source>
  <b:Source>
    <b:Tag>nol10</b:Tag>
    <b:SourceType>InternetSite</b:SourceType>
    <b:Guid>{6FE334BE-54EC-483E-8487-AB774377E3F6}</b:Guid>
    <b:Author>
      <b:Author>
        <b:NameList>
          <b:Person>
            <b:Last>nolfonzo</b:Last>
          </b:Person>
        </b:NameList>
      </b:Author>
    </b:Author>
    <b:Title>Dijkstra Shortest Path using Python</b:Title>
    <b:InternetSiteTitle>Rebrained</b:InternetSiteTitle>
    <b:Year>2010</b:Year>
    <b:Month>August</b:Month>
    <b:Day>24</b:Day>
    <b:URL>https://rebrained.com/?p=392</b:URL>
    <b:RefOrder>12</b:RefOrder>
  </b:Source>
  <b:Source>
    <b:Tag>Edd14</b:Tag>
    <b:SourceType>InternetSite</b:SourceType>
    <b:Guid>{5AF1FF09-149A-4C22-90A1-54893620D8A8}</b:Guid>
    <b:Author>
      <b:Author>
        <b:NameList>
          <b:Person>
            <b:Last>Mann</b:Last>
            <b:First>Edd</b:First>
          </b:Person>
        </b:NameList>
      </b:Author>
    </b:Author>
    <b:Title>Depth-First Search and Breadth-First Search in Python</b:Title>
    <b:InternetSiteTitle>Edd Mann</b:InternetSiteTitle>
    <b:Year>2014</b:Year>
    <b:Month>March</b:Month>
    <b:Day>5</b:Day>
    <b:URL>https://eddmann.com/posts/depth-first-search-and-breadth-first-search-in-python/</b:URL>
    <b:RefOrder>13</b:RefOrder>
  </b:Source>
  <b:Source>
    <b:Tag>its24</b:Tag>
    <b:SourceType>InternetSite</b:SourceType>
    <b:Guid>{5A00E936-8136-4524-9357-2ECAAEA38939}</b:Guid>
    <b:Author>
      <b:Author>
        <b:NameList>
          <b:Person>
            <b:Last>itsadityash</b:Last>
          </b:Person>
        </b:NameList>
      </b:Author>
    </b:Author>
    <b:Title>What is Dijkstra’s Algorithm? | Introduction to Dijkstra’s Shortest Path Algorithm</b:Title>
    <b:InternetSiteTitle>Geeks For Geeks</b:InternetSiteTitle>
    <b:Year>2024</b:Year>
    <b:Month>March</b:Month>
    <b:Day>8</b:Day>
    <b:URL>https://www.geeksforgeeks.org/introduction-to-dijkstras-shortest-path-algorithm/</b:URL>
    <b:RefOrder>14</b:RefOrder>
  </b:Source>
  <b:Source>
    <b:Tag>Sim24</b:Tag>
    <b:SourceType>InternetSite</b:SourceType>
    <b:Guid>{5FC11866-8D5F-4F8B-91BC-D7E08F040F8B}</b:Guid>
    <b:Author>
      <b:Author>
        <b:NameList>
          <b:Person>
            <b:Last>Simic</b:Last>
            <b:First>Milos</b:First>
          </b:Person>
          <b:Person>
            <b:Last>Aibin</b:Last>
            <b:First>Michal</b:First>
          </b:Person>
        </b:NameList>
      </b:Author>
    </b:Author>
    <b:Title>Dijkstra vs. A* – Pathfinding</b:Title>
    <b:InternetSiteTitle>Baeldung</b:InternetSiteTitle>
    <b:Year>2024</b:Year>
    <b:Month>March</b:Month>
    <b:Day>18</b:Day>
    <b:URL>https://www.baeldung.com/cs/dijkstra-vs-a-pathfinding</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589832-ACAC-4DB2-A54C-E2D648375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2708</TotalTime>
  <Pages>1</Pages>
  <Words>3845</Words>
  <Characters>21918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PRERNA SHAHI</cp:lastModifiedBy>
  <cp:revision>693</cp:revision>
  <cp:lastPrinted>2024-04-22T08:10:00Z</cp:lastPrinted>
  <dcterms:created xsi:type="dcterms:W3CDTF">2024-03-23T13:16:00Z</dcterms:created>
  <dcterms:modified xsi:type="dcterms:W3CDTF">2024-04-22T08:10:00Z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